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14B2B" w14:textId="5A7C53FD" w:rsidR="00757142" w:rsidRDefault="008966A3" w:rsidP="005001B3">
      <w:pPr>
        <w:pStyle w:val="Heading1"/>
      </w:pPr>
      <w:r>
        <w:t>SM123</w:t>
      </w:r>
      <w:r w:rsidR="005001B3">
        <w:t xml:space="preserve"> Planets activity record</w:t>
      </w:r>
    </w:p>
    <w:p w14:paraId="7A5D7BC5" w14:textId="77777777" w:rsidR="004D543A" w:rsidRPr="004D543A" w:rsidRDefault="001F241D" w:rsidP="004D543A">
      <w:r>
        <w:t>Use this record for completing the ‘</w:t>
      </w:r>
      <w:r w:rsidRPr="00D62720">
        <w:t>Planetary orbits and kinetic and potential energy</w:t>
      </w:r>
      <w:r w:rsidR="008966A3">
        <w:t>’ activity in Topic 2</w:t>
      </w:r>
      <w:r>
        <w:t xml:space="preserve">. </w:t>
      </w:r>
      <w:r w:rsidR="004D543A">
        <w:t xml:space="preserve">There are two </w:t>
      </w:r>
      <w:r w:rsidR="00527F94">
        <w:t>tasks</w:t>
      </w:r>
      <w:r w:rsidR="004D543A">
        <w:t>: ensure you complete both of them.</w:t>
      </w:r>
    </w:p>
    <w:p w14:paraId="6F623BE2" w14:textId="77777777" w:rsidR="004D543A" w:rsidRDefault="00527F94" w:rsidP="004D543A">
      <w:pPr>
        <w:pStyle w:val="Heading2"/>
      </w:pPr>
      <w:r>
        <w:t>Task</w:t>
      </w:r>
      <w:r w:rsidR="004D543A">
        <w:t xml:space="preserve"> </w:t>
      </w:r>
      <w:r w:rsidR="005001B3">
        <w:t>1</w:t>
      </w:r>
    </w:p>
    <w:p w14:paraId="26A04F1B" w14:textId="77777777" w:rsidR="005001B3" w:rsidRDefault="00663CB9" w:rsidP="005001B3">
      <w:r w:rsidRPr="00663CB9">
        <w:t xml:space="preserve">Complete the table for your chosen </w:t>
      </w:r>
      <w:r w:rsidR="00832E50">
        <w:t>planet</w:t>
      </w:r>
      <w:r w:rsidRPr="00663CB9">
        <w:t xml:space="preserve"> using the relevant data from the provided table, and </w:t>
      </w:r>
      <w:r w:rsidR="005001B3">
        <w:t xml:space="preserve">calculate the </w:t>
      </w:r>
      <w:r>
        <w:t>potential</w:t>
      </w:r>
      <w:r w:rsidR="005001B3">
        <w:t xml:space="preserve"> energy</w:t>
      </w:r>
      <w:r>
        <w:t xml:space="preserve">, kinetic </w:t>
      </w:r>
      <w:r w:rsidR="005001B3">
        <w:t xml:space="preserve">energy and </w:t>
      </w:r>
      <w:r>
        <w:t xml:space="preserve">total energies at perihelion and at aphelion. </w:t>
      </w:r>
    </w:p>
    <w:p w14:paraId="6F0777FA" w14:textId="77777777" w:rsidR="00663CB9" w:rsidRPr="00663CB9" w:rsidRDefault="005001B3" w:rsidP="005001B3">
      <w:r>
        <w:t xml:space="preserve">Use the spaces </w:t>
      </w:r>
      <w:r w:rsidR="00663CB9">
        <w:t xml:space="preserve">below </w:t>
      </w:r>
      <w:r>
        <w:t xml:space="preserve">to </w:t>
      </w:r>
      <w:r w:rsidR="00663CB9">
        <w:t>show the working for your calculation.</w:t>
      </w:r>
      <w:r>
        <w:t xml:space="preserve"> (You can either use the maths functionality within your word-processing </w:t>
      </w:r>
      <w:proofErr w:type="gramStart"/>
      <w:r>
        <w:t>package, or</w:t>
      </w:r>
      <w:proofErr w:type="gramEnd"/>
      <w:r>
        <w:t xml:space="preserve"> write the calculations out by hand and insert photographs below.) 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58"/>
        <w:gridCol w:w="1663"/>
        <w:gridCol w:w="1665"/>
        <w:gridCol w:w="1679"/>
        <w:gridCol w:w="1699"/>
      </w:tblGrid>
      <w:tr w:rsidR="00663CB9" w:rsidRPr="00663CB9" w14:paraId="6B740E2D" w14:textId="77777777" w:rsidTr="001F241D">
        <w:trPr>
          <w:trHeight w:val="669"/>
        </w:trPr>
        <w:tc>
          <w:tcPr>
            <w:tcW w:w="9493" w:type="dxa"/>
            <w:gridSpan w:val="6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92A25E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lang w:val="en-US"/>
              </w:rPr>
              <w:t>Planet name: ____________</w:t>
            </w:r>
          </w:p>
          <w:p w14:paraId="706B9D07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lang w:val="en-US"/>
              </w:rPr>
              <w:t>Planet mass: ____________ kg</w:t>
            </w:r>
          </w:p>
        </w:tc>
      </w:tr>
      <w:tr w:rsidR="005001B3" w:rsidRPr="00663CB9" w14:paraId="150C710F" w14:textId="77777777" w:rsidTr="001F241D">
        <w:trPr>
          <w:trHeight w:val="396"/>
        </w:trPr>
        <w:tc>
          <w:tcPr>
            <w:tcW w:w="112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50BF45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lang w:val="en-US"/>
              </w:rPr>
              <w:t>Position</w:t>
            </w:r>
          </w:p>
        </w:tc>
        <w:tc>
          <w:tcPr>
            <w:tcW w:w="1658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C69BB2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i/>
                <w:iCs/>
                <w:lang w:val="en-US"/>
              </w:rPr>
              <w:t>r</w:t>
            </w:r>
            <w:r w:rsidRPr="00663CB9">
              <w:rPr>
                <w:lang w:val="en-US"/>
              </w:rPr>
              <w:t>/m</w:t>
            </w:r>
          </w:p>
        </w:tc>
        <w:tc>
          <w:tcPr>
            <w:tcW w:w="1663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4FEF82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i/>
                <w:iCs/>
                <w:lang w:val="en-US"/>
              </w:rPr>
              <w:t>v</w:t>
            </w:r>
            <w:r w:rsidRPr="00663CB9">
              <w:rPr>
                <w:lang w:val="en-US"/>
              </w:rPr>
              <w:t>/m s</w:t>
            </w:r>
            <w:r w:rsidRPr="00663CB9">
              <w:rPr>
                <w:sz w:val="19"/>
                <w:szCs w:val="19"/>
                <w:vertAlign w:val="superscript"/>
                <w:lang w:val="en-US"/>
              </w:rPr>
              <w:t>−1</w:t>
            </w:r>
          </w:p>
        </w:tc>
        <w:tc>
          <w:tcPr>
            <w:tcW w:w="16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A3FAA8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proofErr w:type="spellStart"/>
            <w:r w:rsidRPr="00663CB9">
              <w:rPr>
                <w:i/>
                <w:iCs/>
                <w:lang w:val="en-US"/>
              </w:rPr>
              <w:t>E</w:t>
            </w:r>
            <w:r w:rsidRPr="00663CB9">
              <w:rPr>
                <w:sz w:val="19"/>
                <w:szCs w:val="19"/>
                <w:vertAlign w:val="subscript"/>
                <w:lang w:val="en-US"/>
              </w:rPr>
              <w:t>g</w:t>
            </w:r>
            <w:proofErr w:type="spellEnd"/>
            <w:r w:rsidRPr="00663CB9">
              <w:rPr>
                <w:sz w:val="19"/>
                <w:szCs w:val="19"/>
                <w:vertAlign w:val="subscript"/>
                <w:lang w:val="en-US"/>
              </w:rPr>
              <w:t>, planet</w:t>
            </w:r>
            <w:r w:rsidRPr="00663CB9">
              <w:rPr>
                <w:lang w:val="en-US"/>
              </w:rPr>
              <w:t>/J</w:t>
            </w:r>
          </w:p>
        </w:tc>
        <w:tc>
          <w:tcPr>
            <w:tcW w:w="167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D3F438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i/>
                <w:iCs/>
                <w:lang w:val="en-US"/>
              </w:rPr>
              <w:t>E</w:t>
            </w:r>
            <w:r w:rsidRPr="00663CB9">
              <w:rPr>
                <w:sz w:val="19"/>
                <w:szCs w:val="19"/>
                <w:vertAlign w:val="subscript"/>
                <w:lang w:val="en-US"/>
              </w:rPr>
              <w:t>k</w:t>
            </w:r>
            <w:r w:rsidRPr="00663CB9">
              <w:rPr>
                <w:lang w:val="en-US"/>
              </w:rPr>
              <w:t>/J</w:t>
            </w:r>
          </w:p>
        </w:tc>
        <w:tc>
          <w:tcPr>
            <w:tcW w:w="169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4CE57C" w14:textId="77777777" w:rsidR="00663CB9" w:rsidRPr="00663CB9" w:rsidRDefault="00663CB9" w:rsidP="005001B3">
            <w:pPr>
              <w:pStyle w:val="CLpColumnHeadLeft"/>
              <w:rPr>
                <w:lang w:val="en-US"/>
              </w:rPr>
            </w:pPr>
            <w:r w:rsidRPr="00663CB9">
              <w:rPr>
                <w:lang w:val="en-US"/>
              </w:rPr>
              <w:t>Total energy/J</w:t>
            </w:r>
          </w:p>
        </w:tc>
      </w:tr>
      <w:tr w:rsidR="005001B3" w:rsidRPr="00663CB9" w14:paraId="611ADEBD" w14:textId="77777777" w:rsidTr="001F241D">
        <w:trPr>
          <w:trHeight w:val="396"/>
        </w:trPr>
        <w:tc>
          <w:tcPr>
            <w:tcW w:w="112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5A09F8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Perihelion</w:t>
            </w:r>
          </w:p>
        </w:tc>
        <w:tc>
          <w:tcPr>
            <w:tcW w:w="1658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3D2771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63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1EE44D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295E66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7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1755C8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9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42B4B1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</w:tr>
      <w:tr w:rsidR="005001B3" w:rsidRPr="00663CB9" w14:paraId="768FAC5E" w14:textId="77777777" w:rsidTr="001F241D">
        <w:trPr>
          <w:trHeight w:val="396"/>
        </w:trPr>
        <w:tc>
          <w:tcPr>
            <w:tcW w:w="112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DFDCFD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Aphelion</w:t>
            </w:r>
          </w:p>
        </w:tc>
        <w:tc>
          <w:tcPr>
            <w:tcW w:w="1658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2DB811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63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FB3C10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65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3C347C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7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B670DB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  <w:tc>
          <w:tcPr>
            <w:tcW w:w="1699" w:type="dxa"/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46C68" w14:textId="77777777" w:rsidR="00663CB9" w:rsidRPr="00663CB9" w:rsidRDefault="00663CB9" w:rsidP="005001B3">
            <w:pPr>
              <w:pStyle w:val="TLpTableLeft"/>
              <w:rPr>
                <w:lang w:val="en-US"/>
              </w:rPr>
            </w:pPr>
            <w:r w:rsidRPr="00663CB9">
              <w:rPr>
                <w:lang w:val="en-US"/>
              </w:rPr>
              <w:t> </w:t>
            </w:r>
          </w:p>
        </w:tc>
      </w:tr>
    </w:tbl>
    <w:p w14:paraId="00D48325" w14:textId="77777777" w:rsidR="00663CB9" w:rsidRDefault="00663CB9"/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3"/>
      </w:tblGrid>
      <w:tr w:rsidR="005001B3" w14:paraId="6E17EFBB" w14:textId="77777777" w:rsidTr="004D543A">
        <w:tc>
          <w:tcPr>
            <w:tcW w:w="9493" w:type="dxa"/>
          </w:tcPr>
          <w:p w14:paraId="73B7D29E" w14:textId="77777777" w:rsidR="005001B3" w:rsidRDefault="005001B3" w:rsidP="005001B3">
            <w:pPr>
              <w:pStyle w:val="Heading3"/>
              <w:rPr>
                <w:b w:val="0"/>
              </w:rPr>
            </w:pPr>
            <w:r>
              <w:t>Calculation of potential energy at perihelion</w:t>
            </w:r>
          </w:p>
        </w:tc>
      </w:tr>
      <w:tr w:rsidR="005001B3" w14:paraId="1B4E6279" w14:textId="77777777" w:rsidTr="004D543A">
        <w:tc>
          <w:tcPr>
            <w:tcW w:w="9493" w:type="dxa"/>
          </w:tcPr>
          <w:p w14:paraId="2754D9BD" w14:textId="77777777" w:rsidR="00E23EED" w:rsidRDefault="00E23EED" w:rsidP="00E23EED">
            <w:pPr>
              <w:rPr>
                <w:b/>
              </w:rPr>
            </w:pPr>
          </w:p>
          <w:p w14:paraId="7D31E46C" w14:textId="77777777" w:rsidR="00E23EED" w:rsidRDefault="00E23EED" w:rsidP="00E23EED">
            <w:pPr>
              <w:rPr>
                <w:b/>
              </w:rPr>
            </w:pPr>
          </w:p>
          <w:p w14:paraId="7E150F59" w14:textId="77777777" w:rsidR="00E23EED" w:rsidRDefault="00E23EED" w:rsidP="00E23EED">
            <w:pPr>
              <w:rPr>
                <w:b/>
              </w:rPr>
            </w:pPr>
          </w:p>
          <w:p w14:paraId="08FABCF3" w14:textId="77777777" w:rsidR="00E23EED" w:rsidRDefault="00E23EED" w:rsidP="00E23EED">
            <w:pPr>
              <w:rPr>
                <w:b/>
              </w:rPr>
            </w:pPr>
          </w:p>
          <w:p w14:paraId="162F743F" w14:textId="77777777" w:rsidR="00E23EED" w:rsidRDefault="00E23EED" w:rsidP="00E23EED">
            <w:pPr>
              <w:rPr>
                <w:b/>
              </w:rPr>
            </w:pPr>
          </w:p>
          <w:p w14:paraId="358B50AE" w14:textId="77777777" w:rsidR="00E23EED" w:rsidRDefault="00E23EED" w:rsidP="00E23EED">
            <w:pPr>
              <w:rPr>
                <w:b/>
              </w:rPr>
            </w:pPr>
          </w:p>
          <w:p w14:paraId="3CA2FB1A" w14:textId="77777777" w:rsidR="00E23EED" w:rsidRDefault="00E23EED" w:rsidP="00E23EED">
            <w:pPr>
              <w:rPr>
                <w:b/>
              </w:rPr>
            </w:pPr>
          </w:p>
          <w:p w14:paraId="5387F0C2" w14:textId="77777777" w:rsidR="00E23EED" w:rsidRDefault="00E23EED" w:rsidP="00E23EED">
            <w:pPr>
              <w:rPr>
                <w:b/>
              </w:rPr>
            </w:pPr>
          </w:p>
          <w:p w14:paraId="212C13ED" w14:textId="77777777" w:rsidR="00E23EED" w:rsidRDefault="00E23EED" w:rsidP="00E23EED">
            <w:pPr>
              <w:rPr>
                <w:b/>
              </w:rPr>
            </w:pPr>
          </w:p>
          <w:p w14:paraId="33052F95" w14:textId="77777777" w:rsidR="00E23EED" w:rsidRDefault="00E23EED" w:rsidP="00E23EED">
            <w:pPr>
              <w:rPr>
                <w:b/>
              </w:rPr>
            </w:pPr>
          </w:p>
          <w:p w14:paraId="68FF41B7" w14:textId="77777777" w:rsidR="00E23EED" w:rsidRDefault="00E23EED" w:rsidP="00E23EED">
            <w:pPr>
              <w:rPr>
                <w:b/>
              </w:rPr>
            </w:pPr>
          </w:p>
          <w:p w14:paraId="2388FA79" w14:textId="57F693F0" w:rsidR="00E23EED" w:rsidRDefault="00E23EED" w:rsidP="00E23EED">
            <w:pPr>
              <w:rPr>
                <w:b/>
              </w:rPr>
            </w:pPr>
          </w:p>
          <w:p w14:paraId="29964CEF" w14:textId="77777777" w:rsidR="00EF5983" w:rsidRDefault="00EF5983" w:rsidP="00E23EED">
            <w:pPr>
              <w:rPr>
                <w:b/>
              </w:rPr>
            </w:pPr>
          </w:p>
          <w:p w14:paraId="58FDCA7F" w14:textId="77777777" w:rsidR="005001B3" w:rsidRDefault="005001B3" w:rsidP="00E23EED"/>
        </w:tc>
      </w:tr>
      <w:tr w:rsidR="00E23EED" w14:paraId="79EFD7A9" w14:textId="77777777" w:rsidTr="004D543A">
        <w:tc>
          <w:tcPr>
            <w:tcW w:w="9493" w:type="dxa"/>
          </w:tcPr>
          <w:p w14:paraId="29248ADC" w14:textId="77777777" w:rsidR="00E23EED" w:rsidRDefault="00E23EED" w:rsidP="00E23EED">
            <w:pPr>
              <w:pStyle w:val="Heading3"/>
              <w:rPr>
                <w:b w:val="0"/>
              </w:rPr>
            </w:pPr>
            <w:r>
              <w:lastRenderedPageBreak/>
              <w:t>Calculation of kinetic energy at perihelion</w:t>
            </w:r>
          </w:p>
        </w:tc>
      </w:tr>
      <w:tr w:rsidR="00E23EED" w14:paraId="030AC1F3" w14:textId="77777777" w:rsidTr="004D543A">
        <w:tc>
          <w:tcPr>
            <w:tcW w:w="9493" w:type="dxa"/>
          </w:tcPr>
          <w:p w14:paraId="01316203" w14:textId="77777777" w:rsidR="00E23EED" w:rsidRDefault="00E23EED" w:rsidP="00220BE8">
            <w:pPr>
              <w:rPr>
                <w:b/>
              </w:rPr>
            </w:pPr>
          </w:p>
          <w:p w14:paraId="5E89CB0E" w14:textId="77777777" w:rsidR="00E23EED" w:rsidRDefault="00E23EED" w:rsidP="00220BE8">
            <w:pPr>
              <w:rPr>
                <w:b/>
              </w:rPr>
            </w:pPr>
          </w:p>
          <w:p w14:paraId="673FBA3E" w14:textId="77777777" w:rsidR="00E23EED" w:rsidRDefault="00E23EED" w:rsidP="00220BE8">
            <w:pPr>
              <w:rPr>
                <w:b/>
              </w:rPr>
            </w:pPr>
          </w:p>
          <w:p w14:paraId="12D8BFE2" w14:textId="77777777" w:rsidR="00E23EED" w:rsidRDefault="00E23EED" w:rsidP="00220BE8">
            <w:pPr>
              <w:rPr>
                <w:b/>
              </w:rPr>
            </w:pPr>
          </w:p>
          <w:p w14:paraId="2045EF09" w14:textId="77777777" w:rsidR="00E23EED" w:rsidRDefault="00E23EED" w:rsidP="00220BE8">
            <w:pPr>
              <w:rPr>
                <w:b/>
              </w:rPr>
            </w:pPr>
          </w:p>
          <w:p w14:paraId="35EFED02" w14:textId="77777777" w:rsidR="00E23EED" w:rsidRDefault="00E23EED" w:rsidP="00220BE8">
            <w:pPr>
              <w:rPr>
                <w:b/>
              </w:rPr>
            </w:pPr>
          </w:p>
          <w:p w14:paraId="50643D2B" w14:textId="77777777" w:rsidR="00E23EED" w:rsidRDefault="00E23EED" w:rsidP="00220BE8">
            <w:pPr>
              <w:rPr>
                <w:b/>
              </w:rPr>
            </w:pPr>
          </w:p>
          <w:p w14:paraId="308B737D" w14:textId="77777777" w:rsidR="00E23EED" w:rsidRDefault="00E23EED" w:rsidP="00220BE8">
            <w:pPr>
              <w:rPr>
                <w:b/>
              </w:rPr>
            </w:pPr>
          </w:p>
          <w:p w14:paraId="70DA4638" w14:textId="77777777" w:rsidR="00E23EED" w:rsidRDefault="00E23EED" w:rsidP="00220BE8">
            <w:pPr>
              <w:rPr>
                <w:b/>
              </w:rPr>
            </w:pPr>
          </w:p>
          <w:p w14:paraId="00C4BAF3" w14:textId="77777777" w:rsidR="00E23EED" w:rsidRDefault="00E23EED" w:rsidP="00220BE8">
            <w:pPr>
              <w:rPr>
                <w:b/>
              </w:rPr>
            </w:pPr>
          </w:p>
          <w:p w14:paraId="16449F46" w14:textId="77777777" w:rsidR="00E23EED" w:rsidRDefault="00E23EED" w:rsidP="00220BE8">
            <w:pPr>
              <w:rPr>
                <w:b/>
              </w:rPr>
            </w:pPr>
          </w:p>
          <w:p w14:paraId="619EED3C" w14:textId="77777777" w:rsidR="00E23EED" w:rsidRDefault="00E23EED" w:rsidP="00220BE8">
            <w:pPr>
              <w:rPr>
                <w:b/>
              </w:rPr>
            </w:pPr>
          </w:p>
          <w:p w14:paraId="290013F7" w14:textId="77777777" w:rsidR="00E23EED" w:rsidRDefault="00E23EED" w:rsidP="00220BE8"/>
        </w:tc>
      </w:tr>
    </w:tbl>
    <w:p w14:paraId="4EBF4B3D" w14:textId="77777777" w:rsidR="00663CB9" w:rsidRDefault="00663CB9">
      <w:pPr>
        <w:rPr>
          <w:b/>
        </w:rPr>
      </w:pPr>
    </w:p>
    <w:p w14:paraId="1BB63357" w14:textId="77777777" w:rsidR="004D543A" w:rsidRDefault="004D543A">
      <w:pPr>
        <w:rPr>
          <w:b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3"/>
      </w:tblGrid>
      <w:tr w:rsidR="00E23EED" w14:paraId="17EA8E47" w14:textId="77777777" w:rsidTr="004D543A">
        <w:tc>
          <w:tcPr>
            <w:tcW w:w="9493" w:type="dxa"/>
          </w:tcPr>
          <w:p w14:paraId="37DC425C" w14:textId="77777777" w:rsidR="00E23EED" w:rsidRDefault="00E23EED" w:rsidP="00220BE8">
            <w:pPr>
              <w:pStyle w:val="Heading3"/>
              <w:rPr>
                <w:b w:val="0"/>
              </w:rPr>
            </w:pPr>
            <w:r>
              <w:t>Calculation of potential energy at aphelion</w:t>
            </w:r>
          </w:p>
        </w:tc>
      </w:tr>
      <w:tr w:rsidR="00E23EED" w14:paraId="6E2512B9" w14:textId="77777777" w:rsidTr="004D543A">
        <w:tc>
          <w:tcPr>
            <w:tcW w:w="9493" w:type="dxa"/>
          </w:tcPr>
          <w:p w14:paraId="1C60FEE1" w14:textId="77777777" w:rsidR="00E23EED" w:rsidRDefault="00E23EED" w:rsidP="00220BE8">
            <w:pPr>
              <w:rPr>
                <w:b/>
              </w:rPr>
            </w:pPr>
          </w:p>
          <w:p w14:paraId="501EC359" w14:textId="77777777" w:rsidR="00E23EED" w:rsidRDefault="00E23EED" w:rsidP="00220BE8">
            <w:pPr>
              <w:rPr>
                <w:b/>
              </w:rPr>
            </w:pPr>
          </w:p>
          <w:p w14:paraId="4738FD5B" w14:textId="77777777" w:rsidR="00E23EED" w:rsidRDefault="00E23EED" w:rsidP="00220BE8">
            <w:pPr>
              <w:rPr>
                <w:b/>
              </w:rPr>
            </w:pPr>
          </w:p>
          <w:p w14:paraId="705C6598" w14:textId="77777777" w:rsidR="00E23EED" w:rsidRDefault="00E23EED" w:rsidP="00220BE8">
            <w:pPr>
              <w:rPr>
                <w:b/>
              </w:rPr>
            </w:pPr>
          </w:p>
          <w:p w14:paraId="23B27ABF" w14:textId="77777777" w:rsidR="00E23EED" w:rsidRDefault="00E23EED" w:rsidP="00220BE8">
            <w:pPr>
              <w:rPr>
                <w:b/>
              </w:rPr>
            </w:pPr>
          </w:p>
          <w:p w14:paraId="111BB50D" w14:textId="77777777" w:rsidR="00E23EED" w:rsidRDefault="00E23EED" w:rsidP="00220BE8">
            <w:pPr>
              <w:rPr>
                <w:b/>
              </w:rPr>
            </w:pPr>
          </w:p>
          <w:p w14:paraId="6EFD6805" w14:textId="77777777" w:rsidR="00E23EED" w:rsidRDefault="00E23EED" w:rsidP="00220BE8">
            <w:pPr>
              <w:rPr>
                <w:b/>
              </w:rPr>
            </w:pPr>
          </w:p>
          <w:p w14:paraId="0A8C7FC8" w14:textId="77777777" w:rsidR="00E23EED" w:rsidRDefault="00E23EED" w:rsidP="00220BE8">
            <w:pPr>
              <w:rPr>
                <w:b/>
              </w:rPr>
            </w:pPr>
          </w:p>
          <w:p w14:paraId="4B0EC7CA" w14:textId="77777777" w:rsidR="00E23EED" w:rsidRDefault="00E23EED" w:rsidP="00220BE8">
            <w:pPr>
              <w:rPr>
                <w:b/>
              </w:rPr>
            </w:pPr>
          </w:p>
          <w:p w14:paraId="111369B3" w14:textId="77777777" w:rsidR="00E23EED" w:rsidRDefault="00E23EED" w:rsidP="00220BE8">
            <w:pPr>
              <w:rPr>
                <w:b/>
              </w:rPr>
            </w:pPr>
          </w:p>
          <w:p w14:paraId="30CABF49" w14:textId="77777777" w:rsidR="00E23EED" w:rsidRDefault="00E23EED" w:rsidP="00220BE8">
            <w:pPr>
              <w:rPr>
                <w:b/>
              </w:rPr>
            </w:pPr>
          </w:p>
          <w:p w14:paraId="6D192364" w14:textId="77777777" w:rsidR="00E23EED" w:rsidRDefault="00E23EED" w:rsidP="00220BE8">
            <w:pPr>
              <w:rPr>
                <w:b/>
              </w:rPr>
            </w:pPr>
          </w:p>
          <w:p w14:paraId="786FA54A" w14:textId="77777777" w:rsidR="00E23EED" w:rsidRDefault="00E23EED" w:rsidP="00220BE8"/>
        </w:tc>
      </w:tr>
    </w:tbl>
    <w:p w14:paraId="1F4C3361" w14:textId="77777777" w:rsidR="00E23EED" w:rsidRDefault="00E23EED">
      <w:pPr>
        <w:rPr>
          <w:b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3"/>
      </w:tblGrid>
      <w:tr w:rsidR="00E23EED" w14:paraId="5FF75A95" w14:textId="77777777" w:rsidTr="004D543A">
        <w:tc>
          <w:tcPr>
            <w:tcW w:w="9493" w:type="dxa"/>
          </w:tcPr>
          <w:p w14:paraId="495BC091" w14:textId="77777777" w:rsidR="00E23EED" w:rsidRDefault="00E23EED" w:rsidP="00E23EED">
            <w:pPr>
              <w:pStyle w:val="Heading3"/>
              <w:rPr>
                <w:b w:val="0"/>
              </w:rPr>
            </w:pPr>
            <w:r>
              <w:lastRenderedPageBreak/>
              <w:t>Calculation of kinetic energy at aphelion</w:t>
            </w:r>
          </w:p>
        </w:tc>
      </w:tr>
      <w:tr w:rsidR="00E23EED" w14:paraId="134C65CC" w14:textId="77777777" w:rsidTr="004D543A">
        <w:tc>
          <w:tcPr>
            <w:tcW w:w="9493" w:type="dxa"/>
          </w:tcPr>
          <w:p w14:paraId="2F5AF327" w14:textId="77777777" w:rsidR="00E23EED" w:rsidRDefault="00E23EED" w:rsidP="00220BE8">
            <w:pPr>
              <w:rPr>
                <w:b/>
              </w:rPr>
            </w:pPr>
          </w:p>
          <w:p w14:paraId="4F2EDDA8" w14:textId="77777777" w:rsidR="00E23EED" w:rsidRDefault="00E23EED" w:rsidP="00220BE8">
            <w:pPr>
              <w:rPr>
                <w:b/>
              </w:rPr>
            </w:pPr>
          </w:p>
          <w:p w14:paraId="53FA629A" w14:textId="77777777" w:rsidR="00E23EED" w:rsidRDefault="00E23EED" w:rsidP="00220BE8">
            <w:pPr>
              <w:rPr>
                <w:b/>
              </w:rPr>
            </w:pPr>
          </w:p>
          <w:p w14:paraId="47A58F5A" w14:textId="77777777" w:rsidR="00E23EED" w:rsidRDefault="00E23EED" w:rsidP="00220BE8">
            <w:pPr>
              <w:rPr>
                <w:b/>
              </w:rPr>
            </w:pPr>
          </w:p>
          <w:p w14:paraId="35794EA1" w14:textId="77777777" w:rsidR="00E23EED" w:rsidRDefault="00E23EED" w:rsidP="00220BE8">
            <w:pPr>
              <w:rPr>
                <w:b/>
              </w:rPr>
            </w:pPr>
          </w:p>
          <w:p w14:paraId="09CA55A7" w14:textId="77777777" w:rsidR="00E23EED" w:rsidRDefault="00E23EED" w:rsidP="00220BE8">
            <w:pPr>
              <w:rPr>
                <w:b/>
              </w:rPr>
            </w:pPr>
          </w:p>
          <w:p w14:paraId="32448F02" w14:textId="77777777" w:rsidR="00E23EED" w:rsidRDefault="00E23EED" w:rsidP="00220BE8">
            <w:pPr>
              <w:rPr>
                <w:b/>
              </w:rPr>
            </w:pPr>
          </w:p>
          <w:p w14:paraId="0B2F0111" w14:textId="77777777" w:rsidR="00E23EED" w:rsidRDefault="00E23EED" w:rsidP="00220BE8">
            <w:pPr>
              <w:rPr>
                <w:b/>
              </w:rPr>
            </w:pPr>
          </w:p>
          <w:p w14:paraId="2548ABA4" w14:textId="77777777" w:rsidR="00E23EED" w:rsidRDefault="00E23EED" w:rsidP="00220BE8">
            <w:pPr>
              <w:rPr>
                <w:b/>
              </w:rPr>
            </w:pPr>
          </w:p>
          <w:p w14:paraId="6FED6A79" w14:textId="77777777" w:rsidR="00E23EED" w:rsidRDefault="00E23EED" w:rsidP="00220BE8">
            <w:pPr>
              <w:rPr>
                <w:b/>
              </w:rPr>
            </w:pPr>
          </w:p>
          <w:p w14:paraId="021A9122" w14:textId="77777777" w:rsidR="00E23EED" w:rsidRDefault="00E23EED" w:rsidP="00220BE8">
            <w:pPr>
              <w:rPr>
                <w:b/>
              </w:rPr>
            </w:pPr>
          </w:p>
          <w:p w14:paraId="503E6B7D" w14:textId="77777777" w:rsidR="00E23EED" w:rsidRDefault="00E23EED" w:rsidP="00220BE8">
            <w:pPr>
              <w:rPr>
                <w:b/>
              </w:rPr>
            </w:pPr>
          </w:p>
          <w:p w14:paraId="05AE85B7" w14:textId="77777777" w:rsidR="00E23EED" w:rsidRDefault="00E23EED" w:rsidP="00220BE8"/>
        </w:tc>
      </w:tr>
    </w:tbl>
    <w:p w14:paraId="74E9EBF1" w14:textId="77777777" w:rsidR="00663CB9" w:rsidRDefault="00663CB9">
      <w:pPr>
        <w:rPr>
          <w:b/>
        </w:rPr>
      </w:pPr>
    </w:p>
    <w:p w14:paraId="4D0D7C87" w14:textId="77777777" w:rsidR="004D543A" w:rsidRDefault="004D543A">
      <w:pPr>
        <w:rPr>
          <w:b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3"/>
      </w:tblGrid>
      <w:tr w:rsidR="00E23EED" w14:paraId="58B1BFBC" w14:textId="77777777" w:rsidTr="004D543A">
        <w:tc>
          <w:tcPr>
            <w:tcW w:w="9493" w:type="dxa"/>
          </w:tcPr>
          <w:p w14:paraId="196F2A2D" w14:textId="77777777" w:rsidR="00E23EED" w:rsidRDefault="00E23EED" w:rsidP="00E23EED">
            <w:pPr>
              <w:pStyle w:val="Heading3"/>
              <w:rPr>
                <w:b w:val="0"/>
              </w:rPr>
            </w:pPr>
            <w:r>
              <w:t>Calculation of total energy at perihelion</w:t>
            </w:r>
          </w:p>
        </w:tc>
      </w:tr>
      <w:tr w:rsidR="00E23EED" w14:paraId="21025092" w14:textId="77777777" w:rsidTr="004D543A">
        <w:tc>
          <w:tcPr>
            <w:tcW w:w="9493" w:type="dxa"/>
          </w:tcPr>
          <w:p w14:paraId="361582C3" w14:textId="77777777" w:rsidR="00E23EED" w:rsidRDefault="00E23EED" w:rsidP="00220BE8">
            <w:pPr>
              <w:rPr>
                <w:b/>
              </w:rPr>
            </w:pPr>
          </w:p>
          <w:p w14:paraId="72464928" w14:textId="77777777" w:rsidR="00E23EED" w:rsidRDefault="00E23EED" w:rsidP="00220BE8">
            <w:pPr>
              <w:rPr>
                <w:b/>
              </w:rPr>
            </w:pPr>
          </w:p>
          <w:p w14:paraId="0D7166F7" w14:textId="77777777" w:rsidR="00E23EED" w:rsidRDefault="00E23EED" w:rsidP="00220BE8">
            <w:pPr>
              <w:rPr>
                <w:b/>
              </w:rPr>
            </w:pPr>
          </w:p>
          <w:p w14:paraId="5287C6B4" w14:textId="77777777" w:rsidR="00E23EED" w:rsidRDefault="00E23EED" w:rsidP="00220BE8">
            <w:pPr>
              <w:rPr>
                <w:b/>
              </w:rPr>
            </w:pPr>
          </w:p>
          <w:p w14:paraId="3DDED157" w14:textId="77777777" w:rsidR="00E23EED" w:rsidRDefault="00E23EED" w:rsidP="00220BE8">
            <w:pPr>
              <w:rPr>
                <w:b/>
              </w:rPr>
            </w:pPr>
          </w:p>
          <w:p w14:paraId="2811CA4D" w14:textId="77777777" w:rsidR="00E23EED" w:rsidRDefault="00E23EED" w:rsidP="00220BE8">
            <w:pPr>
              <w:rPr>
                <w:b/>
              </w:rPr>
            </w:pPr>
          </w:p>
          <w:p w14:paraId="4D8AC1B1" w14:textId="77777777" w:rsidR="00E23EED" w:rsidRDefault="00E23EED" w:rsidP="00220BE8">
            <w:pPr>
              <w:rPr>
                <w:b/>
              </w:rPr>
            </w:pPr>
          </w:p>
          <w:p w14:paraId="5F357558" w14:textId="77777777" w:rsidR="00E23EED" w:rsidRDefault="00E23EED" w:rsidP="00220BE8">
            <w:pPr>
              <w:rPr>
                <w:b/>
              </w:rPr>
            </w:pPr>
          </w:p>
          <w:p w14:paraId="20E3AD34" w14:textId="77777777" w:rsidR="00E23EED" w:rsidRDefault="00E23EED" w:rsidP="00220BE8">
            <w:pPr>
              <w:rPr>
                <w:b/>
              </w:rPr>
            </w:pPr>
          </w:p>
          <w:p w14:paraId="59785D82" w14:textId="77777777" w:rsidR="00E23EED" w:rsidRDefault="00E23EED" w:rsidP="00220BE8">
            <w:pPr>
              <w:rPr>
                <w:b/>
              </w:rPr>
            </w:pPr>
          </w:p>
          <w:p w14:paraId="79A83836" w14:textId="77777777" w:rsidR="00E23EED" w:rsidRDefault="00E23EED" w:rsidP="00220BE8">
            <w:pPr>
              <w:rPr>
                <w:b/>
              </w:rPr>
            </w:pPr>
          </w:p>
          <w:p w14:paraId="458176B6" w14:textId="77777777" w:rsidR="00E23EED" w:rsidRDefault="00E23EED" w:rsidP="00220BE8">
            <w:pPr>
              <w:rPr>
                <w:b/>
              </w:rPr>
            </w:pPr>
          </w:p>
          <w:p w14:paraId="12B41124" w14:textId="77777777" w:rsidR="00E23EED" w:rsidRDefault="00E23EED" w:rsidP="00220BE8"/>
        </w:tc>
      </w:tr>
    </w:tbl>
    <w:p w14:paraId="70D9B73F" w14:textId="77777777" w:rsidR="00663CB9" w:rsidRDefault="00663CB9">
      <w:pPr>
        <w:rPr>
          <w:b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3"/>
      </w:tblGrid>
      <w:tr w:rsidR="00E23EED" w14:paraId="226B952F" w14:textId="77777777" w:rsidTr="004D543A">
        <w:tc>
          <w:tcPr>
            <w:tcW w:w="9493" w:type="dxa"/>
          </w:tcPr>
          <w:p w14:paraId="6B57CD4B" w14:textId="77777777" w:rsidR="00E23EED" w:rsidRDefault="00E23EED" w:rsidP="00E23EED">
            <w:pPr>
              <w:pStyle w:val="Heading3"/>
              <w:rPr>
                <w:b w:val="0"/>
              </w:rPr>
            </w:pPr>
            <w:r>
              <w:lastRenderedPageBreak/>
              <w:t>Calculation of total energy at aphelion</w:t>
            </w:r>
          </w:p>
        </w:tc>
      </w:tr>
      <w:tr w:rsidR="00E23EED" w14:paraId="4CCA5D5E" w14:textId="77777777" w:rsidTr="004D543A">
        <w:tc>
          <w:tcPr>
            <w:tcW w:w="9493" w:type="dxa"/>
          </w:tcPr>
          <w:p w14:paraId="1446E4F3" w14:textId="77777777" w:rsidR="00E23EED" w:rsidRDefault="00E23EED" w:rsidP="00220BE8">
            <w:pPr>
              <w:rPr>
                <w:b/>
              </w:rPr>
            </w:pPr>
          </w:p>
          <w:p w14:paraId="7EC9EC94" w14:textId="77777777" w:rsidR="00E23EED" w:rsidRDefault="00E23EED" w:rsidP="00220BE8">
            <w:pPr>
              <w:rPr>
                <w:b/>
              </w:rPr>
            </w:pPr>
          </w:p>
          <w:p w14:paraId="2385F3B6" w14:textId="77777777" w:rsidR="00E23EED" w:rsidRDefault="00E23EED" w:rsidP="00220BE8">
            <w:pPr>
              <w:rPr>
                <w:b/>
              </w:rPr>
            </w:pPr>
          </w:p>
          <w:p w14:paraId="64E35007" w14:textId="77777777" w:rsidR="00E23EED" w:rsidRDefault="00E23EED" w:rsidP="00220BE8">
            <w:pPr>
              <w:rPr>
                <w:b/>
              </w:rPr>
            </w:pPr>
          </w:p>
          <w:p w14:paraId="7F81FE3F" w14:textId="77777777" w:rsidR="00E23EED" w:rsidRDefault="00E23EED" w:rsidP="00220BE8">
            <w:pPr>
              <w:rPr>
                <w:b/>
              </w:rPr>
            </w:pPr>
          </w:p>
          <w:p w14:paraId="3903B1B2" w14:textId="77777777" w:rsidR="00E23EED" w:rsidRDefault="00E23EED" w:rsidP="00220BE8">
            <w:pPr>
              <w:rPr>
                <w:b/>
              </w:rPr>
            </w:pPr>
          </w:p>
          <w:p w14:paraId="5DC4C86A" w14:textId="77777777" w:rsidR="00E23EED" w:rsidRDefault="00E23EED" w:rsidP="00220BE8">
            <w:pPr>
              <w:rPr>
                <w:b/>
              </w:rPr>
            </w:pPr>
          </w:p>
          <w:p w14:paraId="614960AC" w14:textId="77777777" w:rsidR="00E23EED" w:rsidRDefault="00E23EED" w:rsidP="00220BE8">
            <w:pPr>
              <w:rPr>
                <w:b/>
              </w:rPr>
            </w:pPr>
          </w:p>
          <w:p w14:paraId="570EA257" w14:textId="77777777" w:rsidR="00E23EED" w:rsidRDefault="00E23EED" w:rsidP="00220BE8">
            <w:pPr>
              <w:rPr>
                <w:b/>
              </w:rPr>
            </w:pPr>
          </w:p>
          <w:p w14:paraId="6776C71C" w14:textId="77777777" w:rsidR="00E23EED" w:rsidRDefault="00E23EED" w:rsidP="00220BE8">
            <w:pPr>
              <w:rPr>
                <w:b/>
              </w:rPr>
            </w:pPr>
          </w:p>
          <w:p w14:paraId="52C15F67" w14:textId="77777777" w:rsidR="00E23EED" w:rsidRDefault="00E23EED" w:rsidP="00220BE8">
            <w:pPr>
              <w:rPr>
                <w:b/>
              </w:rPr>
            </w:pPr>
          </w:p>
          <w:p w14:paraId="5F75D147" w14:textId="77777777" w:rsidR="00E23EED" w:rsidRDefault="00E23EED" w:rsidP="00220BE8">
            <w:pPr>
              <w:rPr>
                <w:b/>
              </w:rPr>
            </w:pPr>
          </w:p>
          <w:p w14:paraId="45EA68FC" w14:textId="77777777" w:rsidR="00E23EED" w:rsidRDefault="00E23EED" w:rsidP="00220BE8"/>
        </w:tc>
      </w:tr>
    </w:tbl>
    <w:p w14:paraId="0A6CC67A" w14:textId="77777777" w:rsidR="001F6F4A" w:rsidRDefault="001F6F4A">
      <w:pPr>
        <w:rPr>
          <w:b/>
        </w:rPr>
      </w:pPr>
    </w:p>
    <w:p w14:paraId="0A06FC4F" w14:textId="77777777" w:rsidR="00663CB9" w:rsidRDefault="00663CB9">
      <w:pPr>
        <w:rPr>
          <w:b/>
        </w:rPr>
      </w:pPr>
    </w:p>
    <w:p w14:paraId="490A08D6" w14:textId="77777777" w:rsidR="004D543A" w:rsidRDefault="00527F94" w:rsidP="004D543A">
      <w:pPr>
        <w:pStyle w:val="Heading2"/>
      </w:pPr>
      <w:r>
        <w:t>Task</w:t>
      </w:r>
      <w:r w:rsidR="004D543A">
        <w:t xml:space="preserve"> 2</w:t>
      </w:r>
    </w:p>
    <w:p w14:paraId="2101E50B" w14:textId="77777777" w:rsidR="00663CB9" w:rsidRDefault="0028630D" w:rsidP="005001B3">
      <w:r>
        <w:t>Based on the</w:t>
      </w:r>
      <w:r w:rsidR="00663CB9">
        <w:t xml:space="preserve"> calculated values </w:t>
      </w:r>
      <w:r w:rsidR="00C4686D">
        <w:t xml:space="preserve">obtained </w:t>
      </w:r>
      <w:r w:rsidR="00663CB9">
        <w:t>within your tutor group</w:t>
      </w:r>
      <w:r w:rsidR="00E04BB4">
        <w:t>,</w:t>
      </w:r>
      <w:r w:rsidR="00663CB9">
        <w:t xml:space="preserve"> </w:t>
      </w:r>
      <w:r w:rsidR="00C4686D">
        <w:t>describe what you notice about the values for total energy for planet</w:t>
      </w:r>
      <w:r w:rsidR="00437C31">
        <w:t>s</w:t>
      </w:r>
      <w:r w:rsidR="00C4686D">
        <w:t xml:space="preserve"> in orbit</w:t>
      </w:r>
      <w:r w:rsidR="00437C31">
        <w:t>, and explain why this might be the case</w:t>
      </w:r>
      <w:r w:rsidR="00E04BB4">
        <w:t xml:space="preserve"> (</w:t>
      </w:r>
      <w:r w:rsidR="008966A3">
        <w:rPr>
          <w:i/>
        </w:rPr>
        <w:t>no more than 10</w:t>
      </w:r>
      <w:r w:rsidR="00E04BB4" w:rsidRPr="00E04BB4">
        <w:rPr>
          <w:i/>
        </w:rPr>
        <w:t>0 words</w:t>
      </w:r>
      <w:r w:rsidR="00E04BB4">
        <w:t>)</w:t>
      </w:r>
      <w:r w:rsidR="00E23EED">
        <w:t>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3"/>
      </w:tblGrid>
      <w:tr w:rsidR="00E23EED" w14:paraId="1825E6B7" w14:textId="77777777" w:rsidTr="008966A3">
        <w:trPr>
          <w:trHeight w:val="3761"/>
        </w:trPr>
        <w:tc>
          <w:tcPr>
            <w:tcW w:w="9493" w:type="dxa"/>
          </w:tcPr>
          <w:p w14:paraId="60BC8EAB" w14:textId="77777777" w:rsidR="00E23EED" w:rsidRDefault="00E23EED" w:rsidP="00220BE8">
            <w:pPr>
              <w:rPr>
                <w:b/>
              </w:rPr>
            </w:pPr>
          </w:p>
          <w:p w14:paraId="3CBA0E63" w14:textId="77777777" w:rsidR="00E23EED" w:rsidRDefault="00E23EED" w:rsidP="00220BE8">
            <w:pPr>
              <w:rPr>
                <w:b/>
              </w:rPr>
            </w:pPr>
          </w:p>
          <w:p w14:paraId="48C6C4C1" w14:textId="77777777" w:rsidR="00E23EED" w:rsidRDefault="00E23EED" w:rsidP="00220BE8">
            <w:pPr>
              <w:rPr>
                <w:b/>
              </w:rPr>
            </w:pPr>
          </w:p>
          <w:p w14:paraId="0C770352" w14:textId="77777777" w:rsidR="00E23EED" w:rsidRDefault="00E23EED" w:rsidP="00220BE8">
            <w:pPr>
              <w:rPr>
                <w:b/>
              </w:rPr>
            </w:pPr>
          </w:p>
          <w:p w14:paraId="4CC72725" w14:textId="77777777" w:rsidR="00E23EED" w:rsidRDefault="00E23EED" w:rsidP="00220BE8">
            <w:pPr>
              <w:rPr>
                <w:b/>
              </w:rPr>
            </w:pPr>
          </w:p>
          <w:p w14:paraId="0F35A5CA" w14:textId="77777777" w:rsidR="00E23EED" w:rsidRDefault="00E23EED" w:rsidP="00220BE8"/>
        </w:tc>
      </w:tr>
    </w:tbl>
    <w:p w14:paraId="0110B408" w14:textId="77777777" w:rsidR="00E23EED" w:rsidRDefault="00E23EED" w:rsidP="005001B3"/>
    <w:p w14:paraId="78D73732" w14:textId="48706DE9" w:rsidR="00B90A7A" w:rsidRPr="00B90A7A" w:rsidRDefault="00B90A7A" w:rsidP="00B90A7A">
      <w:pPr>
        <w:rPr>
          <w:b/>
          <w:sz w:val="28"/>
          <w:szCs w:val="28"/>
        </w:rPr>
      </w:pPr>
      <w:r w:rsidRPr="00B90A7A">
        <w:rPr>
          <w:b/>
          <w:sz w:val="28"/>
          <w:szCs w:val="28"/>
        </w:rPr>
        <w:t>Make sure you upload your completed record to the appropriate slot in your online note</w:t>
      </w:r>
      <w:r w:rsidR="00F44F2F">
        <w:rPr>
          <w:b/>
          <w:sz w:val="28"/>
          <w:szCs w:val="28"/>
        </w:rPr>
        <w:t>s</w:t>
      </w:r>
      <w:r w:rsidRPr="00B90A7A">
        <w:rPr>
          <w:b/>
          <w:sz w:val="28"/>
          <w:szCs w:val="28"/>
        </w:rPr>
        <w:t xml:space="preserve"> once you have finished this activity.</w:t>
      </w:r>
    </w:p>
    <w:sectPr w:rsidR="00B90A7A" w:rsidRPr="00B90A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B54"/>
    <w:multiLevelType w:val="hybridMultilevel"/>
    <w:tmpl w:val="CA8E476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73BEF"/>
    <w:multiLevelType w:val="hybridMultilevel"/>
    <w:tmpl w:val="15C0E04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21809"/>
    <w:multiLevelType w:val="hybridMultilevel"/>
    <w:tmpl w:val="99ACE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91EDE"/>
    <w:multiLevelType w:val="hybridMultilevel"/>
    <w:tmpl w:val="A45E41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D049C"/>
    <w:multiLevelType w:val="hybridMultilevel"/>
    <w:tmpl w:val="062283D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460BC"/>
    <w:multiLevelType w:val="hybridMultilevel"/>
    <w:tmpl w:val="A2A04DC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DA939CB"/>
    <w:multiLevelType w:val="multilevel"/>
    <w:tmpl w:val="CB9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1348D"/>
    <w:multiLevelType w:val="hybridMultilevel"/>
    <w:tmpl w:val="6AB4D8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FD639CE"/>
    <w:multiLevelType w:val="hybridMultilevel"/>
    <w:tmpl w:val="A3E407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64F8C"/>
    <w:multiLevelType w:val="hybridMultilevel"/>
    <w:tmpl w:val="1DF0F602"/>
    <w:lvl w:ilvl="0" w:tplc="08090015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30611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18FB1778"/>
    <w:multiLevelType w:val="hybridMultilevel"/>
    <w:tmpl w:val="F4C4B1F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D4D09"/>
    <w:multiLevelType w:val="multilevel"/>
    <w:tmpl w:val="28D61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266AC"/>
    <w:multiLevelType w:val="hybridMultilevel"/>
    <w:tmpl w:val="719CDF4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23199"/>
    <w:multiLevelType w:val="hybridMultilevel"/>
    <w:tmpl w:val="50F0893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B17B0"/>
    <w:multiLevelType w:val="hybridMultilevel"/>
    <w:tmpl w:val="E63AE1BA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CC37E3"/>
    <w:multiLevelType w:val="hybridMultilevel"/>
    <w:tmpl w:val="244616A8"/>
    <w:lvl w:ilvl="0" w:tplc="E3D6188E">
      <w:start w:val="1"/>
      <w:numFmt w:val="upperLetter"/>
      <w:lvlText w:val="%1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1" w:tplc="827C33B6">
      <w:start w:val="1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B9654DD"/>
    <w:multiLevelType w:val="hybridMultilevel"/>
    <w:tmpl w:val="ED624D1C"/>
    <w:lvl w:ilvl="0" w:tplc="3F1CA4B2">
      <w:start w:val="1"/>
      <w:numFmt w:val="bullet"/>
      <w:lvlText w:val=""/>
      <w:lvlJc w:val="left"/>
      <w:pPr>
        <w:tabs>
          <w:tab w:val="num" w:pos="142"/>
        </w:tabs>
        <w:ind w:left="142" w:hanging="142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C7195"/>
    <w:multiLevelType w:val="hybridMultilevel"/>
    <w:tmpl w:val="A0EAA0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6176BE"/>
    <w:multiLevelType w:val="hybridMultilevel"/>
    <w:tmpl w:val="50C652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A4EC0"/>
    <w:multiLevelType w:val="hybridMultilevel"/>
    <w:tmpl w:val="ABA8E4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6A3517C"/>
    <w:multiLevelType w:val="hybridMultilevel"/>
    <w:tmpl w:val="6E9611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EB2EC1"/>
    <w:multiLevelType w:val="hybridMultilevel"/>
    <w:tmpl w:val="BFEC50DA"/>
    <w:lvl w:ilvl="0" w:tplc="38046262">
      <w:start w:val="3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0C209DF"/>
    <w:multiLevelType w:val="hybridMultilevel"/>
    <w:tmpl w:val="BB2C0956"/>
    <w:lvl w:ilvl="0" w:tplc="801ACA2E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3D44C65"/>
    <w:multiLevelType w:val="hybridMultilevel"/>
    <w:tmpl w:val="15AE0E5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1374C"/>
    <w:multiLevelType w:val="multilevel"/>
    <w:tmpl w:val="CA3C0C14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D7F88"/>
    <w:multiLevelType w:val="hybridMultilevel"/>
    <w:tmpl w:val="A1F8190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A5FCF"/>
    <w:multiLevelType w:val="multilevel"/>
    <w:tmpl w:val="C23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9099F"/>
    <w:multiLevelType w:val="hybridMultilevel"/>
    <w:tmpl w:val="AE1AC2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84A82"/>
    <w:multiLevelType w:val="hybridMultilevel"/>
    <w:tmpl w:val="5EC0537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14441F"/>
    <w:multiLevelType w:val="hybridMultilevel"/>
    <w:tmpl w:val="12708F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145F0"/>
    <w:multiLevelType w:val="hybridMultilevel"/>
    <w:tmpl w:val="7856E3E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631600"/>
    <w:multiLevelType w:val="hybridMultilevel"/>
    <w:tmpl w:val="E9560FE8"/>
    <w:lvl w:ilvl="0" w:tplc="939655BE">
      <w:start w:val="6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0AF0452"/>
    <w:multiLevelType w:val="hybridMultilevel"/>
    <w:tmpl w:val="C9D21A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516E3F2F"/>
    <w:multiLevelType w:val="hybridMultilevel"/>
    <w:tmpl w:val="CD3ABB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B0757C"/>
    <w:multiLevelType w:val="hybridMultilevel"/>
    <w:tmpl w:val="BA246B8E"/>
    <w:lvl w:ilvl="0" w:tplc="3A761B32">
      <w:start w:val="1"/>
      <w:numFmt w:val="bullet"/>
      <w:pStyle w:val="LBpListBulleted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73A6B"/>
    <w:multiLevelType w:val="hybridMultilevel"/>
    <w:tmpl w:val="BE7AFD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D2149A"/>
    <w:multiLevelType w:val="hybridMultilevel"/>
    <w:tmpl w:val="1E585D52"/>
    <w:lvl w:ilvl="0" w:tplc="0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569A1204"/>
    <w:multiLevelType w:val="multilevel"/>
    <w:tmpl w:val="B798C7E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8" w15:restartNumberingAfterBreak="0">
    <w:nsid w:val="572026C0"/>
    <w:multiLevelType w:val="multilevel"/>
    <w:tmpl w:val="AB22B61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9" w15:restartNumberingAfterBreak="0">
    <w:nsid w:val="581E2D42"/>
    <w:multiLevelType w:val="hybridMultilevel"/>
    <w:tmpl w:val="D7682D6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CC48B7"/>
    <w:multiLevelType w:val="hybridMultilevel"/>
    <w:tmpl w:val="BB60DFC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1636BF"/>
    <w:multiLevelType w:val="hybridMultilevel"/>
    <w:tmpl w:val="E5A0BD4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191A0E"/>
    <w:multiLevelType w:val="hybridMultilevel"/>
    <w:tmpl w:val="9CB8DFF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96373D"/>
    <w:multiLevelType w:val="hybridMultilevel"/>
    <w:tmpl w:val="9DE26CEC"/>
    <w:lvl w:ilvl="0" w:tplc="08090015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606C67E5"/>
    <w:multiLevelType w:val="multilevel"/>
    <w:tmpl w:val="2C70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C1307"/>
    <w:multiLevelType w:val="hybridMultilevel"/>
    <w:tmpl w:val="6EB2277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E92119"/>
    <w:multiLevelType w:val="hybridMultilevel"/>
    <w:tmpl w:val="F7BECE3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EA5EB2"/>
    <w:multiLevelType w:val="hybridMultilevel"/>
    <w:tmpl w:val="2B2EEF08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27401A"/>
    <w:multiLevelType w:val="hybridMultilevel"/>
    <w:tmpl w:val="1E3C3F70"/>
    <w:lvl w:ilvl="0" w:tplc="05DABCE4">
      <w:start w:val="2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9" w15:restartNumberingAfterBreak="0">
    <w:nsid w:val="7E7F1BF5"/>
    <w:multiLevelType w:val="hybridMultilevel"/>
    <w:tmpl w:val="722800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7865348">
    <w:abstractNumId w:val="2"/>
  </w:num>
  <w:num w:numId="2" w16cid:durableId="91046938">
    <w:abstractNumId w:val="45"/>
  </w:num>
  <w:num w:numId="3" w16cid:durableId="2015572960">
    <w:abstractNumId w:val="20"/>
  </w:num>
  <w:num w:numId="4" w16cid:durableId="43531725">
    <w:abstractNumId w:val="25"/>
  </w:num>
  <w:num w:numId="5" w16cid:durableId="869953344">
    <w:abstractNumId w:val="36"/>
  </w:num>
  <w:num w:numId="6" w16cid:durableId="293605601">
    <w:abstractNumId w:val="23"/>
  </w:num>
  <w:num w:numId="7" w16cid:durableId="33628382">
    <w:abstractNumId w:val="0"/>
  </w:num>
  <w:num w:numId="8" w16cid:durableId="1952853766">
    <w:abstractNumId w:val="35"/>
  </w:num>
  <w:num w:numId="9" w16cid:durableId="1498616652">
    <w:abstractNumId w:val="18"/>
  </w:num>
  <w:num w:numId="10" w16cid:durableId="1307323371">
    <w:abstractNumId w:val="46"/>
  </w:num>
  <w:num w:numId="11" w16cid:durableId="1397975977">
    <w:abstractNumId w:val="31"/>
  </w:num>
  <w:num w:numId="12" w16cid:durableId="1093934930">
    <w:abstractNumId w:val="22"/>
  </w:num>
  <w:num w:numId="13" w16cid:durableId="424613416">
    <w:abstractNumId w:val="3"/>
  </w:num>
  <w:num w:numId="14" w16cid:durableId="934285463">
    <w:abstractNumId w:val="21"/>
  </w:num>
  <w:num w:numId="15" w16cid:durableId="148719159">
    <w:abstractNumId w:val="15"/>
  </w:num>
  <w:num w:numId="16" w16cid:durableId="1513302409">
    <w:abstractNumId w:val="9"/>
  </w:num>
  <w:num w:numId="17" w16cid:durableId="1075325264">
    <w:abstractNumId w:val="43"/>
  </w:num>
  <w:num w:numId="18" w16cid:durableId="1830052222">
    <w:abstractNumId w:val="28"/>
  </w:num>
  <w:num w:numId="19" w16cid:durableId="746541647">
    <w:abstractNumId w:val="30"/>
  </w:num>
  <w:num w:numId="20" w16cid:durableId="317613762">
    <w:abstractNumId w:val="10"/>
  </w:num>
  <w:num w:numId="21" w16cid:durableId="612714439">
    <w:abstractNumId w:val="27"/>
  </w:num>
  <w:num w:numId="22" w16cid:durableId="951745728">
    <w:abstractNumId w:val="39"/>
  </w:num>
  <w:num w:numId="23" w16cid:durableId="1008286122">
    <w:abstractNumId w:val="49"/>
  </w:num>
  <w:num w:numId="24" w16cid:durableId="810095767">
    <w:abstractNumId w:val="47"/>
  </w:num>
  <w:num w:numId="25" w16cid:durableId="16465665">
    <w:abstractNumId w:val="16"/>
  </w:num>
  <w:num w:numId="26" w16cid:durableId="27462520">
    <w:abstractNumId w:val="13"/>
  </w:num>
  <w:num w:numId="27" w16cid:durableId="2109038806">
    <w:abstractNumId w:val="41"/>
  </w:num>
  <w:num w:numId="28" w16cid:durableId="952173971">
    <w:abstractNumId w:val="12"/>
  </w:num>
  <w:num w:numId="29" w16cid:durableId="1173180891">
    <w:abstractNumId w:val="32"/>
  </w:num>
  <w:num w:numId="30" w16cid:durableId="425615672">
    <w:abstractNumId w:val="26"/>
  </w:num>
  <w:num w:numId="31" w16cid:durableId="1735736221">
    <w:abstractNumId w:val="44"/>
  </w:num>
  <w:num w:numId="32" w16cid:durableId="552736440">
    <w:abstractNumId w:val="6"/>
  </w:num>
  <w:num w:numId="33" w16cid:durableId="393044676">
    <w:abstractNumId w:val="14"/>
  </w:num>
  <w:num w:numId="34" w16cid:durableId="2024552672">
    <w:abstractNumId w:val="7"/>
  </w:num>
  <w:num w:numId="35" w16cid:durableId="2059435230">
    <w:abstractNumId w:val="19"/>
  </w:num>
  <w:num w:numId="36" w16cid:durableId="576062972">
    <w:abstractNumId w:val="37"/>
  </w:num>
  <w:num w:numId="37" w16cid:durableId="288635296">
    <w:abstractNumId w:val="8"/>
  </w:num>
  <w:num w:numId="38" w16cid:durableId="382868572">
    <w:abstractNumId w:val="33"/>
  </w:num>
  <w:num w:numId="39" w16cid:durableId="1071926024">
    <w:abstractNumId w:val="17"/>
  </w:num>
  <w:num w:numId="40" w16cid:durableId="1016738552">
    <w:abstractNumId w:val="1"/>
  </w:num>
  <w:num w:numId="41" w16cid:durableId="280648581">
    <w:abstractNumId w:val="29"/>
  </w:num>
  <w:num w:numId="42" w16cid:durableId="1317881007">
    <w:abstractNumId w:val="4"/>
  </w:num>
  <w:num w:numId="43" w16cid:durableId="439224121">
    <w:abstractNumId w:val="38"/>
  </w:num>
  <w:num w:numId="44" w16cid:durableId="354114468">
    <w:abstractNumId w:val="42"/>
  </w:num>
  <w:num w:numId="45" w16cid:durableId="625164115">
    <w:abstractNumId w:val="40"/>
  </w:num>
  <w:num w:numId="46" w16cid:durableId="1292058441">
    <w:abstractNumId w:val="48"/>
  </w:num>
  <w:num w:numId="47" w16cid:durableId="1329945228">
    <w:abstractNumId w:val="5"/>
  </w:num>
  <w:num w:numId="48" w16cid:durableId="2132163254">
    <w:abstractNumId w:val="34"/>
  </w:num>
  <w:num w:numId="49" w16cid:durableId="929121562">
    <w:abstractNumId w:val="24"/>
  </w:num>
  <w:num w:numId="50" w16cid:durableId="931202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B9"/>
    <w:rsid w:val="001F241D"/>
    <w:rsid w:val="001F6F4A"/>
    <w:rsid w:val="0028630D"/>
    <w:rsid w:val="003A347F"/>
    <w:rsid w:val="00437C31"/>
    <w:rsid w:val="0046720D"/>
    <w:rsid w:val="004D543A"/>
    <w:rsid w:val="005001B3"/>
    <w:rsid w:val="00527F94"/>
    <w:rsid w:val="00663CB9"/>
    <w:rsid w:val="00757142"/>
    <w:rsid w:val="00832E50"/>
    <w:rsid w:val="008966A3"/>
    <w:rsid w:val="00B90A7A"/>
    <w:rsid w:val="00BF7C3B"/>
    <w:rsid w:val="00C4686D"/>
    <w:rsid w:val="00C83849"/>
    <w:rsid w:val="00E04BB4"/>
    <w:rsid w:val="00E23EED"/>
    <w:rsid w:val="00EF5983"/>
    <w:rsid w:val="00F4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C7559"/>
  <w15:docId w15:val="{1971C453-5BF6-8D4F-A7BE-1F36344D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F2F"/>
    <w:pPr>
      <w:tabs>
        <w:tab w:val="left" w:pos="720"/>
      </w:tabs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F44F2F"/>
    <w:pPr>
      <w:keepNext/>
      <w:keepLines/>
      <w:tabs>
        <w:tab w:val="clear" w:pos="720"/>
      </w:tabs>
      <w:spacing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44F2F"/>
    <w:pPr>
      <w:tabs>
        <w:tab w:val="clear" w:pos="720"/>
      </w:tabs>
      <w:spacing w:before="1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44F2F"/>
    <w:pPr>
      <w:tabs>
        <w:tab w:val="clear" w:pos="720"/>
      </w:tabs>
      <w:spacing w:before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F44F2F"/>
    <w:pPr>
      <w:tabs>
        <w:tab w:val="clear" w:pos="720"/>
      </w:tabs>
      <w:outlineLvl w:val="3"/>
    </w:pPr>
    <w:rPr>
      <w:i/>
      <w:iCs/>
    </w:rPr>
  </w:style>
  <w:style w:type="character" w:default="1" w:styleId="DefaultParagraphFont">
    <w:name w:val="Default Paragraph Font"/>
    <w:rsid w:val="00F44F2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F44F2F"/>
  </w:style>
  <w:style w:type="table" w:styleId="TableGrid">
    <w:name w:val="Table Grid"/>
    <w:basedOn w:val="TableNormal"/>
    <w:uiPriority w:val="39"/>
    <w:rsid w:val="00663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3CB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01B3"/>
    <w:rPr>
      <w:rFonts w:ascii="Times New Roman" w:eastAsia="Times New Roman" w:hAnsi="Times New Roman" w:cs="Times New Roman"/>
      <w:b/>
      <w:bCs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5001B3"/>
    <w:rPr>
      <w:rFonts w:ascii="Times New Roman" w:eastAsia="Times New Roman" w:hAnsi="Times New Roman" w:cs="Times New Roman"/>
      <w:b/>
      <w:bCs/>
      <w:sz w:val="28"/>
      <w:szCs w:val="2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5001B3"/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5001B3"/>
    <w:rPr>
      <w:rFonts w:ascii="Times New Roman" w:eastAsia="Times New Roman" w:hAnsi="Times New Roman" w:cs="Times New Roman"/>
      <w:i/>
      <w:iCs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F44F2F"/>
    <w:pPr>
      <w:tabs>
        <w:tab w:val="center" w:pos="3854"/>
        <w:tab w:val="right" w:pos="7706"/>
      </w:tabs>
      <w:spacing w:before="60" w:after="18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001B3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styleId="Footer">
    <w:name w:val="footer"/>
    <w:basedOn w:val="Header"/>
    <w:link w:val="FooterChar"/>
    <w:rsid w:val="00F44F2F"/>
    <w:pPr>
      <w:spacing w:before="180"/>
    </w:pPr>
  </w:style>
  <w:style w:type="character" w:customStyle="1" w:styleId="FooterChar">
    <w:name w:val="Footer Char"/>
    <w:basedOn w:val="DefaultParagraphFont"/>
    <w:link w:val="Footer"/>
    <w:rsid w:val="005001B3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styleId="PageNumber">
    <w:name w:val="page number"/>
    <w:basedOn w:val="DefaultParagraphFont"/>
    <w:rsid w:val="00F44F2F"/>
  </w:style>
  <w:style w:type="paragraph" w:customStyle="1" w:styleId="ACpActivity">
    <w:name w:val="ACpActivity"/>
    <w:basedOn w:val="Normal"/>
    <w:rsid w:val="00F44F2F"/>
    <w:pPr>
      <w:tabs>
        <w:tab w:val="clear" w:pos="720"/>
      </w:tabs>
    </w:pPr>
  </w:style>
  <w:style w:type="paragraph" w:customStyle="1" w:styleId="BTpBlockTitle">
    <w:name w:val="BTpBlockTitle"/>
    <w:basedOn w:val="Normal"/>
    <w:next w:val="Normal"/>
    <w:rsid w:val="00F44F2F"/>
    <w:pPr>
      <w:keepLines/>
      <w:spacing w:before="200" w:after="200"/>
      <w:jc w:val="center"/>
    </w:pPr>
    <w:rPr>
      <w:b/>
      <w:bCs/>
      <w:sz w:val="40"/>
      <w:szCs w:val="36"/>
    </w:rPr>
  </w:style>
  <w:style w:type="paragraph" w:customStyle="1" w:styleId="BXpBox">
    <w:name w:val="BXpBox"/>
    <w:basedOn w:val="Normal"/>
    <w:rsid w:val="00F44F2F"/>
  </w:style>
  <w:style w:type="paragraph" w:customStyle="1" w:styleId="CSpCaseStudy">
    <w:name w:val="CSpCaseStudy"/>
    <w:basedOn w:val="Normal"/>
    <w:rsid w:val="00F44F2F"/>
  </w:style>
  <w:style w:type="paragraph" w:customStyle="1" w:styleId="EQpEquation">
    <w:name w:val="EQpEquation"/>
    <w:basedOn w:val="Normal"/>
    <w:next w:val="Normal"/>
    <w:rsid w:val="00F44F2F"/>
    <w:pPr>
      <w:keepLines/>
      <w:tabs>
        <w:tab w:val="clear" w:pos="720"/>
        <w:tab w:val="right" w:pos="8760"/>
      </w:tabs>
      <w:ind w:left="960"/>
    </w:pPr>
  </w:style>
  <w:style w:type="paragraph" w:customStyle="1" w:styleId="FCpFigureCaption">
    <w:name w:val="FCpFigureCaption"/>
    <w:basedOn w:val="Normal"/>
    <w:next w:val="Normal"/>
    <w:rsid w:val="00F44F2F"/>
    <w:pPr>
      <w:keepLines/>
      <w:tabs>
        <w:tab w:val="clear" w:pos="720"/>
        <w:tab w:val="left" w:pos="1200"/>
      </w:tabs>
      <w:spacing w:before="240"/>
    </w:pPr>
    <w:rPr>
      <w:sz w:val="22"/>
      <w:szCs w:val="20"/>
    </w:rPr>
  </w:style>
  <w:style w:type="character" w:customStyle="1" w:styleId="GTcGlossedTerm">
    <w:name w:val="GTcGlossedTerm"/>
    <w:basedOn w:val="DefaultParagraphFont"/>
    <w:rsid w:val="00F44F2F"/>
    <w:rPr>
      <w:b/>
      <w:bCs/>
    </w:rPr>
  </w:style>
  <w:style w:type="paragraph" w:customStyle="1" w:styleId="IMpImprint">
    <w:name w:val="IMpImprint"/>
    <w:basedOn w:val="Normal"/>
    <w:rsid w:val="00F44F2F"/>
    <w:pPr>
      <w:framePr w:hSpace="180" w:vSpace="180" w:wrap="auto" w:hAnchor="text" w:yAlign="bottom"/>
      <w:tabs>
        <w:tab w:val="clear" w:pos="720"/>
      </w:tabs>
    </w:pPr>
    <w:rPr>
      <w:sz w:val="20"/>
      <w:szCs w:val="20"/>
    </w:rPr>
  </w:style>
  <w:style w:type="paragraph" w:customStyle="1" w:styleId="IQpITQ">
    <w:name w:val="IQpITQ"/>
    <w:basedOn w:val="Normal"/>
    <w:next w:val="IApITQAnswer"/>
    <w:rsid w:val="00F44F2F"/>
    <w:pPr>
      <w:ind w:left="720"/>
    </w:pPr>
  </w:style>
  <w:style w:type="paragraph" w:customStyle="1" w:styleId="IApITQAnswer">
    <w:name w:val="IApITQAnswer"/>
    <w:basedOn w:val="IQpITQ"/>
    <w:next w:val="Normal"/>
    <w:rsid w:val="00F44F2F"/>
    <w:pPr>
      <w:spacing w:after="240"/>
    </w:pPr>
  </w:style>
  <w:style w:type="paragraph" w:customStyle="1" w:styleId="LBpListBulleted">
    <w:name w:val="LBpListBulleted"/>
    <w:basedOn w:val="Normal"/>
    <w:rsid w:val="00F44F2F"/>
    <w:pPr>
      <w:numPr>
        <w:numId w:val="48"/>
      </w:numPr>
    </w:pPr>
  </w:style>
  <w:style w:type="paragraph" w:customStyle="1" w:styleId="LNpListNumbered">
    <w:name w:val="LNpListNumbered"/>
    <w:basedOn w:val="Normal"/>
    <w:rsid w:val="00F44F2F"/>
    <w:pPr>
      <w:keepLines/>
      <w:ind w:left="720" w:hanging="720"/>
    </w:pPr>
  </w:style>
  <w:style w:type="paragraph" w:customStyle="1" w:styleId="MFpMarginalFlag">
    <w:name w:val="MFpMarginalFlag"/>
    <w:basedOn w:val="Normal"/>
    <w:next w:val="Normal"/>
    <w:rsid w:val="00F44F2F"/>
    <w:pPr>
      <w:keepLines/>
      <w:framePr w:w="1200" w:hSpace="180" w:vSpace="180" w:wrap="auto" w:vAnchor="text" w:hAnchor="page" w:xAlign="right" w:y="1"/>
      <w:tabs>
        <w:tab w:val="clear" w:pos="720"/>
      </w:tabs>
    </w:pPr>
    <w:rPr>
      <w:b/>
      <w:bCs/>
      <w:sz w:val="20"/>
      <w:szCs w:val="20"/>
    </w:rPr>
  </w:style>
  <w:style w:type="paragraph" w:customStyle="1" w:styleId="MNpMarginalNote">
    <w:name w:val="MNpMarginalNote"/>
    <w:basedOn w:val="Normal"/>
    <w:rsid w:val="00F44F2F"/>
    <w:pPr>
      <w:framePr w:w="1200" w:hSpace="180" w:vSpace="180" w:wrap="auto" w:vAnchor="text" w:hAnchor="page" w:xAlign="right" w:y="1"/>
    </w:pPr>
    <w:rPr>
      <w:rFonts w:ascii="Arial" w:hAnsi="Arial" w:cs="Arial"/>
      <w:sz w:val="20"/>
      <w:szCs w:val="20"/>
    </w:rPr>
  </w:style>
  <w:style w:type="paragraph" w:customStyle="1" w:styleId="QDpQuote">
    <w:name w:val="QDpQuote"/>
    <w:basedOn w:val="Normal"/>
    <w:next w:val="QRpQuoteReference"/>
    <w:rsid w:val="00F44F2F"/>
    <w:pPr>
      <w:ind w:left="720" w:right="720"/>
    </w:pPr>
  </w:style>
  <w:style w:type="paragraph" w:customStyle="1" w:styleId="QRpQuoteReference">
    <w:name w:val="QRpQuoteReference"/>
    <w:basedOn w:val="QDpQuote"/>
    <w:next w:val="Normal"/>
    <w:rsid w:val="00F44F2F"/>
    <w:pPr>
      <w:spacing w:before="60"/>
      <w:jc w:val="right"/>
    </w:pPr>
  </w:style>
  <w:style w:type="paragraph" w:customStyle="1" w:styleId="RFpReference">
    <w:name w:val="RFpReference"/>
    <w:basedOn w:val="Normal"/>
    <w:rsid w:val="00F44F2F"/>
  </w:style>
  <w:style w:type="paragraph" w:customStyle="1" w:styleId="SQpSAQ">
    <w:name w:val="SQpSAQ"/>
    <w:basedOn w:val="Normal"/>
    <w:rsid w:val="00F44F2F"/>
    <w:pPr>
      <w:ind w:left="720"/>
    </w:pPr>
  </w:style>
  <w:style w:type="paragraph" w:customStyle="1" w:styleId="TFpTableFootnote">
    <w:name w:val="TFpTableFootnote"/>
    <w:basedOn w:val="Normal"/>
    <w:next w:val="Normal"/>
    <w:rsid w:val="00F44F2F"/>
    <w:rPr>
      <w:sz w:val="20"/>
      <w:szCs w:val="20"/>
    </w:rPr>
  </w:style>
  <w:style w:type="paragraph" w:customStyle="1" w:styleId="THpTableHead">
    <w:name w:val="THpTableHead"/>
    <w:basedOn w:val="Normal"/>
    <w:next w:val="Normal"/>
    <w:rsid w:val="00F44F2F"/>
    <w:pPr>
      <w:keepNext/>
      <w:keepLines/>
      <w:tabs>
        <w:tab w:val="clear" w:pos="720"/>
        <w:tab w:val="left" w:pos="1200"/>
      </w:tabs>
      <w:spacing w:before="240"/>
    </w:pPr>
    <w:rPr>
      <w:sz w:val="22"/>
      <w:szCs w:val="20"/>
    </w:rPr>
  </w:style>
  <w:style w:type="paragraph" w:customStyle="1" w:styleId="TLpTableLeft">
    <w:name w:val="TLpTableLeft"/>
    <w:basedOn w:val="Normal"/>
    <w:rsid w:val="00F44F2F"/>
    <w:pPr>
      <w:spacing w:before="40" w:after="60"/>
    </w:pPr>
    <w:rPr>
      <w:sz w:val="20"/>
      <w:szCs w:val="20"/>
    </w:rPr>
  </w:style>
  <w:style w:type="paragraph" w:styleId="TOC1">
    <w:name w:val="toc 1"/>
    <w:basedOn w:val="Normal"/>
    <w:next w:val="TOC2"/>
    <w:rsid w:val="00F44F2F"/>
    <w:pPr>
      <w:keepNext/>
      <w:tabs>
        <w:tab w:val="left" w:pos="1440"/>
        <w:tab w:val="right" w:pos="8280"/>
      </w:tabs>
    </w:pPr>
    <w:rPr>
      <w:b/>
      <w:bCs/>
    </w:rPr>
  </w:style>
  <w:style w:type="paragraph" w:styleId="TOC2">
    <w:name w:val="toc 2"/>
    <w:basedOn w:val="TOC1"/>
    <w:next w:val="Normal"/>
    <w:rsid w:val="00F44F2F"/>
    <w:pPr>
      <w:spacing w:before="60"/>
    </w:pPr>
    <w:rPr>
      <w:b w:val="0"/>
      <w:bCs w:val="0"/>
    </w:rPr>
  </w:style>
  <w:style w:type="paragraph" w:customStyle="1" w:styleId="TVpTitleVerso">
    <w:name w:val="TVpTitleVerso"/>
    <w:basedOn w:val="Normal"/>
    <w:rsid w:val="00F44F2F"/>
    <w:pPr>
      <w:tabs>
        <w:tab w:val="clear" w:pos="720"/>
      </w:tabs>
    </w:pPr>
    <w:rPr>
      <w:sz w:val="20"/>
      <w:szCs w:val="20"/>
    </w:rPr>
  </w:style>
  <w:style w:type="paragraph" w:customStyle="1" w:styleId="AApActivityAnswer">
    <w:name w:val="AApActivityAnswer"/>
    <w:basedOn w:val="ACpActivity"/>
    <w:rsid w:val="00F44F2F"/>
  </w:style>
  <w:style w:type="paragraph" w:customStyle="1" w:styleId="AHpActivityHead">
    <w:name w:val="AHpActivityHead"/>
    <w:basedOn w:val="ACpActivity"/>
    <w:next w:val="ACpActivity"/>
    <w:rsid w:val="00F44F2F"/>
    <w:pPr>
      <w:keepNext/>
      <w:keepLines/>
      <w:pBdr>
        <w:top w:val="single" w:sz="6" w:space="1" w:color="auto"/>
        <w:bottom w:val="single" w:sz="6" w:space="1" w:color="auto"/>
      </w:pBdr>
      <w:tabs>
        <w:tab w:val="left" w:pos="1680"/>
      </w:tabs>
      <w:spacing w:before="240"/>
    </w:pPr>
    <w:rPr>
      <w:b/>
      <w:bCs/>
      <w:sz w:val="28"/>
      <w:szCs w:val="28"/>
    </w:rPr>
  </w:style>
  <w:style w:type="paragraph" w:customStyle="1" w:styleId="B2pBoxHead2">
    <w:name w:val="B2pBoxHead2"/>
    <w:basedOn w:val="BXpBox"/>
    <w:next w:val="BXpBox"/>
    <w:rsid w:val="00F44F2F"/>
    <w:pPr>
      <w:spacing w:before="120"/>
    </w:pPr>
    <w:rPr>
      <w:b/>
      <w:iCs/>
    </w:rPr>
  </w:style>
  <w:style w:type="paragraph" w:customStyle="1" w:styleId="BHpBoxHead">
    <w:name w:val="BHpBoxHead"/>
    <w:basedOn w:val="BXpBox"/>
    <w:next w:val="BXpBox"/>
    <w:rsid w:val="00F44F2F"/>
    <w:pPr>
      <w:keepNext/>
      <w:pBdr>
        <w:top w:val="single" w:sz="2" w:space="1" w:color="000000"/>
      </w:pBdr>
      <w:tabs>
        <w:tab w:val="clear" w:pos="720"/>
        <w:tab w:val="left" w:pos="1200"/>
      </w:tabs>
      <w:spacing w:before="60"/>
    </w:pPr>
    <w:rPr>
      <w:b/>
      <w:bCs/>
    </w:rPr>
  </w:style>
  <w:style w:type="paragraph" w:customStyle="1" w:styleId="AGpActivityAnsHead">
    <w:name w:val="AGpActivityAnsHead"/>
    <w:basedOn w:val="AApActivityAnswer"/>
    <w:next w:val="AApActivityAnswer"/>
    <w:rsid w:val="00F44F2F"/>
    <w:rPr>
      <w:b/>
      <w:bCs/>
    </w:rPr>
  </w:style>
  <w:style w:type="paragraph" w:customStyle="1" w:styleId="ATpActivityTiming">
    <w:name w:val="ATpActivityTiming"/>
    <w:basedOn w:val="ACpActivity"/>
    <w:next w:val="ACpActivity"/>
    <w:rsid w:val="00F44F2F"/>
    <w:pPr>
      <w:tabs>
        <w:tab w:val="left" w:pos="1920"/>
      </w:tabs>
      <w:spacing w:before="120"/>
    </w:pPr>
    <w:rPr>
      <w:b/>
      <w:bCs/>
    </w:rPr>
  </w:style>
  <w:style w:type="paragraph" w:customStyle="1" w:styleId="CGpCaseStudyHead">
    <w:name w:val="CGpCaseStudyHead"/>
    <w:basedOn w:val="CSpCaseStudy"/>
    <w:next w:val="CSpCaseStudy"/>
    <w:rsid w:val="00F44F2F"/>
    <w:pPr>
      <w:pBdr>
        <w:top w:val="single" w:sz="4" w:space="1" w:color="auto"/>
      </w:pBdr>
    </w:pPr>
    <w:rPr>
      <w:b/>
      <w:bCs/>
    </w:rPr>
  </w:style>
  <w:style w:type="paragraph" w:styleId="Index1">
    <w:name w:val="index 1"/>
    <w:basedOn w:val="Normal"/>
    <w:rsid w:val="00F44F2F"/>
    <w:pPr>
      <w:spacing w:after="60"/>
    </w:pPr>
    <w:rPr>
      <w:sz w:val="20"/>
      <w:szCs w:val="20"/>
    </w:rPr>
  </w:style>
  <w:style w:type="paragraph" w:customStyle="1" w:styleId="LUpListUnnumbered">
    <w:name w:val="LUpListUnnumbered"/>
    <w:basedOn w:val="LNpListNumbered"/>
    <w:rsid w:val="00F44F2F"/>
    <w:pPr>
      <w:spacing w:before="60"/>
      <w:ind w:left="960"/>
    </w:pPr>
  </w:style>
  <w:style w:type="paragraph" w:styleId="Index2">
    <w:name w:val="index 2"/>
    <w:basedOn w:val="Index1"/>
    <w:rsid w:val="00F44F2F"/>
    <w:pPr>
      <w:spacing w:after="40"/>
      <w:ind w:left="360"/>
    </w:pPr>
  </w:style>
  <w:style w:type="paragraph" w:styleId="Index3">
    <w:name w:val="index 3"/>
    <w:basedOn w:val="Index2"/>
    <w:next w:val="Index2"/>
    <w:rsid w:val="00F44F2F"/>
    <w:pPr>
      <w:tabs>
        <w:tab w:val="clear" w:pos="720"/>
      </w:tabs>
      <w:ind w:left="720"/>
    </w:pPr>
    <w:rPr>
      <w:lang w:eastAsia="en-US"/>
    </w:rPr>
  </w:style>
  <w:style w:type="paragraph" w:customStyle="1" w:styleId="SHpSAQHead">
    <w:name w:val="SHpSAQHead"/>
    <w:basedOn w:val="SQpSAQ"/>
    <w:next w:val="SQpSAQ"/>
    <w:rsid w:val="00F44F2F"/>
    <w:pPr>
      <w:keepNext/>
      <w:keepLines/>
      <w:tabs>
        <w:tab w:val="clear" w:pos="720"/>
      </w:tabs>
      <w:spacing w:before="240"/>
    </w:pPr>
    <w:rPr>
      <w:b/>
      <w:bCs/>
    </w:rPr>
  </w:style>
  <w:style w:type="paragraph" w:customStyle="1" w:styleId="SApSAQAnswer">
    <w:name w:val="SApSAQAnswer"/>
    <w:basedOn w:val="SQpSAQ"/>
    <w:rsid w:val="00F44F2F"/>
    <w:pPr>
      <w:ind w:left="0"/>
    </w:pPr>
  </w:style>
  <w:style w:type="character" w:customStyle="1" w:styleId="SBcSubscript">
    <w:name w:val="SBcSubscript"/>
    <w:basedOn w:val="DefaultParagraphFont"/>
    <w:rsid w:val="00F44F2F"/>
    <w:rPr>
      <w:position w:val="-4"/>
      <w:sz w:val="16"/>
      <w:szCs w:val="15"/>
    </w:rPr>
  </w:style>
  <w:style w:type="paragraph" w:customStyle="1" w:styleId="SGpSAQAnswerHead">
    <w:name w:val="SGpSAQAnswerHead"/>
    <w:basedOn w:val="SApSAQAnswer"/>
    <w:next w:val="SApSAQAnswer"/>
    <w:rsid w:val="00F44F2F"/>
    <w:pPr>
      <w:keepNext/>
      <w:keepLines/>
      <w:tabs>
        <w:tab w:val="clear" w:pos="720"/>
      </w:tabs>
      <w:spacing w:before="240"/>
    </w:pPr>
    <w:rPr>
      <w:b/>
      <w:bCs/>
    </w:rPr>
  </w:style>
  <w:style w:type="character" w:customStyle="1" w:styleId="SPcSuperscript">
    <w:name w:val="SPcSuperscript"/>
    <w:basedOn w:val="DefaultParagraphFont"/>
    <w:rsid w:val="00F44F2F"/>
    <w:rPr>
      <w:position w:val="6"/>
      <w:sz w:val="16"/>
      <w:szCs w:val="15"/>
    </w:rPr>
  </w:style>
  <w:style w:type="paragraph" w:customStyle="1" w:styleId="TDpTableDecimal">
    <w:name w:val="TDpTableDecimal"/>
    <w:basedOn w:val="TLpTableLeft"/>
    <w:rsid w:val="00F44F2F"/>
    <w:pPr>
      <w:tabs>
        <w:tab w:val="decimal" w:pos="720"/>
      </w:tabs>
    </w:pPr>
  </w:style>
  <w:style w:type="paragraph" w:customStyle="1" w:styleId="TRpTableRight">
    <w:name w:val="TRpTableRight"/>
    <w:basedOn w:val="TLpTableLeft"/>
    <w:rsid w:val="00F44F2F"/>
    <w:pPr>
      <w:jc w:val="right"/>
    </w:pPr>
  </w:style>
  <w:style w:type="paragraph" w:customStyle="1" w:styleId="CCpColHeadCentred">
    <w:name w:val="CCpColHeadCentred"/>
    <w:basedOn w:val="TCpTableCentred"/>
    <w:rsid w:val="00F44F2F"/>
    <w:pPr>
      <w:spacing w:after="40"/>
    </w:pPr>
    <w:rPr>
      <w:b/>
      <w:lang w:eastAsia="en-US"/>
    </w:rPr>
  </w:style>
  <w:style w:type="paragraph" w:customStyle="1" w:styleId="CLpColumnHeadLeft">
    <w:name w:val="CLpColumnHeadLeft"/>
    <w:basedOn w:val="TLpTableLeft"/>
    <w:rsid w:val="00F44F2F"/>
    <w:pPr>
      <w:spacing w:after="40"/>
    </w:pPr>
    <w:rPr>
      <w:b/>
      <w:szCs w:val="24"/>
      <w:lang w:eastAsia="en-US"/>
    </w:rPr>
  </w:style>
  <w:style w:type="paragraph" w:customStyle="1" w:styleId="FDpFigureDescription">
    <w:name w:val="FDpFigureDescription"/>
    <w:basedOn w:val="FCpFigureCaption"/>
    <w:next w:val="Normal"/>
    <w:rsid w:val="00F44F2F"/>
    <w:pPr>
      <w:tabs>
        <w:tab w:val="clear" w:pos="1200"/>
        <w:tab w:val="left" w:pos="720"/>
      </w:tabs>
      <w:spacing w:before="60" w:after="240"/>
    </w:pPr>
    <w:rPr>
      <w:rFonts w:ascii="Arial" w:hAnsi="Arial"/>
      <w:lang w:eastAsia="en-US"/>
    </w:rPr>
  </w:style>
  <w:style w:type="paragraph" w:customStyle="1" w:styleId="BYpByline">
    <w:name w:val="BYpByline"/>
    <w:basedOn w:val="Normal"/>
    <w:rsid w:val="00F44F2F"/>
    <w:pPr>
      <w:spacing w:after="180"/>
    </w:pPr>
    <w:rPr>
      <w:i/>
      <w:iCs/>
      <w:sz w:val="22"/>
      <w:szCs w:val="22"/>
    </w:rPr>
  </w:style>
  <w:style w:type="paragraph" w:customStyle="1" w:styleId="LTpLargeText">
    <w:name w:val="LTpLargeText"/>
    <w:basedOn w:val="Normal"/>
    <w:next w:val="Normal"/>
    <w:rsid w:val="00F44F2F"/>
    <w:pPr>
      <w:spacing w:line="360" w:lineRule="auto"/>
      <w:ind w:left="720"/>
    </w:pPr>
    <w:rPr>
      <w:sz w:val="28"/>
    </w:rPr>
  </w:style>
  <w:style w:type="character" w:styleId="FootnoteReference">
    <w:name w:val="footnote reference"/>
    <w:basedOn w:val="DefaultParagraphFont"/>
    <w:rsid w:val="00F44F2F"/>
    <w:rPr>
      <w:position w:val="4"/>
      <w:sz w:val="15"/>
      <w:szCs w:val="15"/>
    </w:rPr>
  </w:style>
  <w:style w:type="paragraph" w:styleId="FootnoteText">
    <w:name w:val="footnote text"/>
    <w:basedOn w:val="Normal"/>
    <w:link w:val="FootnoteTextChar"/>
    <w:rsid w:val="00F44F2F"/>
    <w:pPr>
      <w:keepLines/>
    </w:pPr>
    <w:rPr>
      <w:sz w:val="18"/>
      <w:szCs w:val="16"/>
    </w:rPr>
  </w:style>
  <w:style w:type="character" w:customStyle="1" w:styleId="FootnoteTextChar">
    <w:name w:val="Footnote Text Char"/>
    <w:basedOn w:val="DefaultParagraphFont"/>
    <w:link w:val="FootnoteText"/>
    <w:rsid w:val="005001B3"/>
    <w:rPr>
      <w:rFonts w:ascii="Times New Roman" w:eastAsia="Times New Roman" w:hAnsi="Times New Roman" w:cs="Times New Roman"/>
      <w:sz w:val="18"/>
      <w:szCs w:val="16"/>
      <w:lang w:val="en-GB" w:eastAsia="en-GB"/>
    </w:rPr>
  </w:style>
  <w:style w:type="paragraph" w:customStyle="1" w:styleId="KPpKeyPoint">
    <w:name w:val="KPpKeyPoint"/>
    <w:basedOn w:val="Normal"/>
    <w:next w:val="Normal"/>
    <w:rsid w:val="00F44F2F"/>
    <w:pPr>
      <w:pBdr>
        <w:top w:val="single" w:sz="2" w:space="6" w:color="auto"/>
        <w:left w:val="single" w:sz="2" w:space="4" w:color="auto"/>
        <w:bottom w:val="single" w:sz="2" w:space="6" w:color="auto"/>
        <w:right w:val="single" w:sz="2" w:space="4" w:color="auto"/>
      </w:pBdr>
      <w:tabs>
        <w:tab w:val="right" w:pos="8640"/>
      </w:tabs>
    </w:pPr>
  </w:style>
  <w:style w:type="paragraph" w:customStyle="1" w:styleId="LSpListSubsidiary">
    <w:name w:val="LSpListSubsidiary"/>
    <w:basedOn w:val="Normal"/>
    <w:rsid w:val="00F44F2F"/>
    <w:pPr>
      <w:tabs>
        <w:tab w:val="clear" w:pos="720"/>
      </w:tabs>
      <w:spacing w:before="60"/>
      <w:ind w:left="1200" w:hanging="480"/>
    </w:pPr>
  </w:style>
  <w:style w:type="paragraph" w:customStyle="1" w:styleId="OBpOutcomesBody">
    <w:name w:val="OBpOutcomesBody"/>
    <w:basedOn w:val="Normal"/>
    <w:next w:val="OLpOutcomesList"/>
    <w:rsid w:val="00F44F2F"/>
    <w:rPr>
      <w:szCs w:val="20"/>
      <w:lang w:eastAsia="en-US"/>
    </w:rPr>
  </w:style>
  <w:style w:type="paragraph" w:customStyle="1" w:styleId="OHpOutcomesHead">
    <w:name w:val="OHpOutcomesHead"/>
    <w:basedOn w:val="OBpOutcomesBody"/>
    <w:next w:val="OBpOutcomesBody"/>
    <w:rsid w:val="00F44F2F"/>
    <w:rPr>
      <w:b/>
      <w:sz w:val="28"/>
    </w:rPr>
  </w:style>
  <w:style w:type="paragraph" w:customStyle="1" w:styleId="RUpRule">
    <w:name w:val="RUpRule"/>
    <w:basedOn w:val="Normal"/>
    <w:next w:val="Normal"/>
    <w:rsid w:val="00F44F2F"/>
    <w:pPr>
      <w:pBdr>
        <w:bottom w:val="single" w:sz="6" w:space="1" w:color="auto"/>
      </w:pBdr>
      <w:tabs>
        <w:tab w:val="clear" w:pos="720"/>
      </w:tabs>
      <w:spacing w:after="240" w:line="300" w:lineRule="atLeast"/>
    </w:pPr>
  </w:style>
  <w:style w:type="paragraph" w:customStyle="1" w:styleId="SNpStudyNote">
    <w:name w:val="SNpStudyNote"/>
    <w:basedOn w:val="Normal"/>
    <w:next w:val="Normal"/>
    <w:rsid w:val="00F44F2F"/>
    <w:pPr>
      <w:keepLines/>
      <w:spacing w:before="180" w:after="240"/>
    </w:pPr>
    <w:rPr>
      <w:rFonts w:ascii="Arial" w:hAnsi="Arial"/>
      <w:iCs/>
      <w:sz w:val="22"/>
    </w:rPr>
  </w:style>
  <w:style w:type="paragraph" w:customStyle="1" w:styleId="STpStructure">
    <w:name w:val="STpStructure"/>
    <w:basedOn w:val="Normal"/>
    <w:next w:val="Normal"/>
    <w:rsid w:val="00F44F2F"/>
    <w:pPr>
      <w:jc w:val="center"/>
    </w:pPr>
  </w:style>
  <w:style w:type="paragraph" w:customStyle="1" w:styleId="YMpExample">
    <w:name w:val="YMpExample"/>
    <w:basedOn w:val="Normal"/>
    <w:rsid w:val="00F44F2F"/>
  </w:style>
  <w:style w:type="paragraph" w:customStyle="1" w:styleId="ETpExtractText">
    <w:name w:val="ETpExtractText"/>
    <w:basedOn w:val="Normal"/>
    <w:rsid w:val="00F44F2F"/>
    <w:rPr>
      <w:lang w:eastAsia="en-US"/>
    </w:rPr>
  </w:style>
  <w:style w:type="paragraph" w:customStyle="1" w:styleId="A2pActivityHead2">
    <w:name w:val="A2pActivityHead2"/>
    <w:basedOn w:val="AHpActivityHead"/>
    <w:next w:val="ACpActivity"/>
    <w:rsid w:val="00F44F2F"/>
    <w:pPr>
      <w:pBdr>
        <w:top w:val="none" w:sz="0" w:space="0" w:color="auto"/>
        <w:bottom w:val="none" w:sz="0" w:space="0" w:color="auto"/>
      </w:pBdr>
      <w:tabs>
        <w:tab w:val="clear" w:pos="1680"/>
        <w:tab w:val="left" w:pos="1200"/>
      </w:tabs>
      <w:spacing w:before="120"/>
    </w:pPr>
    <w:rPr>
      <w:rFonts w:ascii="Arial" w:hAnsi="Arial"/>
      <w:b w:val="0"/>
      <w:bCs w:val="0"/>
      <w:iCs/>
      <w:sz w:val="24"/>
      <w:szCs w:val="24"/>
    </w:rPr>
  </w:style>
  <w:style w:type="paragraph" w:customStyle="1" w:styleId="C2pCaseStudyHead2">
    <w:name w:val="C2pCaseStudyHead2"/>
    <w:basedOn w:val="CSpCaseStudy"/>
    <w:next w:val="CSpCaseStudy"/>
    <w:rsid w:val="00F44F2F"/>
    <w:rPr>
      <w:i/>
      <w:iCs/>
    </w:rPr>
  </w:style>
  <w:style w:type="paragraph" w:customStyle="1" w:styleId="HApHeadingA">
    <w:name w:val="HApHeadingA"/>
    <w:basedOn w:val="Heading1"/>
    <w:next w:val="Normal"/>
    <w:rsid w:val="00F44F2F"/>
    <w:rPr>
      <w:lang w:eastAsia="en-US"/>
    </w:rPr>
  </w:style>
  <w:style w:type="paragraph" w:customStyle="1" w:styleId="OLpOutcomesList">
    <w:name w:val="OLpOutcomesList"/>
    <w:basedOn w:val="LNpListNumbered"/>
    <w:rsid w:val="00F44F2F"/>
    <w:rPr>
      <w:szCs w:val="20"/>
      <w:lang w:eastAsia="en-US"/>
    </w:rPr>
  </w:style>
  <w:style w:type="paragraph" w:customStyle="1" w:styleId="TCpTableCentred">
    <w:name w:val="TCpTableCentred"/>
    <w:basedOn w:val="TLpTableLeft"/>
    <w:rsid w:val="00F44F2F"/>
    <w:pPr>
      <w:jc w:val="center"/>
    </w:pPr>
  </w:style>
  <w:style w:type="paragraph" w:customStyle="1" w:styleId="YApExampleAnswer">
    <w:name w:val="YApExampleAnswer"/>
    <w:basedOn w:val="YMpExample"/>
    <w:rsid w:val="00F44F2F"/>
  </w:style>
  <w:style w:type="paragraph" w:customStyle="1" w:styleId="YHpExampleHead">
    <w:name w:val="YHpExampleHead"/>
    <w:basedOn w:val="YMpExample"/>
    <w:next w:val="YMpExample"/>
    <w:rsid w:val="00F44F2F"/>
    <w:pPr>
      <w:keepNext/>
      <w:keepLines/>
      <w:pBdr>
        <w:top w:val="single" w:sz="4" w:space="1" w:color="auto"/>
      </w:pBdr>
      <w:tabs>
        <w:tab w:val="clear" w:pos="720"/>
      </w:tabs>
      <w:spacing w:before="240"/>
    </w:pPr>
    <w:rPr>
      <w:b/>
      <w:bCs/>
    </w:rPr>
  </w:style>
  <w:style w:type="paragraph" w:customStyle="1" w:styleId="YGpExampleAnsHead">
    <w:name w:val="YGpExampleAnsHead"/>
    <w:basedOn w:val="YHpExampleHead"/>
    <w:next w:val="YApExampleAnswer"/>
    <w:rsid w:val="00F44F2F"/>
  </w:style>
  <w:style w:type="paragraph" w:customStyle="1" w:styleId="LCpListCombined">
    <w:name w:val="LCpListCombined"/>
    <w:basedOn w:val="LNpListNumbered"/>
    <w:next w:val="LSpListSubsidiary"/>
    <w:rsid w:val="00F44F2F"/>
    <w:pPr>
      <w:tabs>
        <w:tab w:val="left" w:pos="1200"/>
        <w:tab w:val="center" w:pos="5520"/>
        <w:tab w:val="center" w:pos="6960"/>
      </w:tabs>
      <w:overflowPunct w:val="0"/>
      <w:autoSpaceDE w:val="0"/>
      <w:autoSpaceDN w:val="0"/>
      <w:adjustRightInd w:val="0"/>
      <w:spacing w:line="260" w:lineRule="atLeast"/>
      <w:ind w:left="1200" w:hanging="1200"/>
      <w:textAlignment w:val="baseline"/>
    </w:pPr>
    <w:rPr>
      <w:szCs w:val="22"/>
      <w:lang w:eastAsia="en-US"/>
    </w:rPr>
  </w:style>
  <w:style w:type="paragraph" w:customStyle="1" w:styleId="E2pExtractHead2">
    <w:name w:val="E2pExtractHead2"/>
    <w:basedOn w:val="ETpExtractText"/>
    <w:rsid w:val="00F44F2F"/>
    <w:rPr>
      <w:rFonts w:ascii="Arial" w:hAnsi="Arial"/>
      <w:b/>
    </w:rPr>
  </w:style>
  <w:style w:type="character" w:customStyle="1" w:styleId="DXcDescriptiveText">
    <w:name w:val="DXcDescriptiveText"/>
    <w:basedOn w:val="DefaultParagraphFont"/>
    <w:rsid w:val="00F44F2F"/>
    <w:rPr>
      <w:rFonts w:ascii="Arial" w:hAnsi="Arial"/>
      <w:color w:val="auto"/>
      <w:sz w:val="22"/>
      <w:bdr w:val="none" w:sz="0" w:space="0" w:color="auto"/>
      <w:shd w:val="clear" w:color="auto" w:fill="FF99CC"/>
    </w:rPr>
  </w:style>
  <w:style w:type="paragraph" w:customStyle="1" w:styleId="SLpSAQList">
    <w:name w:val="SLpSAQList"/>
    <w:basedOn w:val="SQpSAQ"/>
    <w:rsid w:val="00F44F2F"/>
  </w:style>
  <w:style w:type="paragraph" w:customStyle="1" w:styleId="EUpExtractHead">
    <w:name w:val="EUpExtractHead"/>
    <w:basedOn w:val="ETpExtractText"/>
    <w:rsid w:val="00F44F2F"/>
    <w:pPr>
      <w:pBdr>
        <w:top w:val="single" w:sz="4" w:space="4" w:color="auto"/>
        <w:bottom w:val="single" w:sz="4" w:space="4" w:color="auto"/>
      </w:pBdr>
    </w:pPr>
    <w:rPr>
      <w:rFonts w:ascii="Arial" w:hAnsi="Arial"/>
      <w:b/>
      <w:sz w:val="28"/>
    </w:rPr>
  </w:style>
  <w:style w:type="paragraph" w:customStyle="1" w:styleId="A3pActivityHead3">
    <w:name w:val="A3pActivityHead3"/>
    <w:basedOn w:val="A2pActivityHead2"/>
    <w:next w:val="ACpActivity"/>
    <w:rsid w:val="00F44F2F"/>
    <w:rPr>
      <w:i/>
      <w:sz w:val="22"/>
    </w:rPr>
  </w:style>
  <w:style w:type="paragraph" w:customStyle="1" w:styleId="MHpMarginalHead">
    <w:name w:val="MHpMarginalHead"/>
    <w:basedOn w:val="MNpMarginalNote"/>
    <w:rsid w:val="00F44F2F"/>
    <w:pPr>
      <w:keepNext/>
      <w:framePr w:wrap="auto"/>
    </w:pPr>
    <w:rPr>
      <w:b/>
    </w:rPr>
  </w:style>
  <w:style w:type="paragraph" w:customStyle="1" w:styleId="SMpStudyNoteHead">
    <w:name w:val="SMpStudyNoteHead"/>
    <w:basedOn w:val="SNpStudyNote"/>
    <w:rsid w:val="00F44F2F"/>
    <w:pPr>
      <w:spacing w:after="0"/>
    </w:pPr>
    <w:rPr>
      <w:b/>
      <w:lang w:eastAsia="en-US"/>
    </w:rPr>
  </w:style>
  <w:style w:type="paragraph" w:customStyle="1" w:styleId="B3pBoxHead3">
    <w:name w:val="B3pBoxHead3"/>
    <w:basedOn w:val="B2pBoxHead2"/>
    <w:next w:val="BXpBox"/>
    <w:rsid w:val="00F44F2F"/>
  </w:style>
  <w:style w:type="paragraph" w:customStyle="1" w:styleId="EYpExtractByline">
    <w:name w:val="EYpExtractByline"/>
    <w:basedOn w:val="ETpExtractText"/>
    <w:rsid w:val="00F44F2F"/>
    <w:rPr>
      <w:i/>
    </w:rPr>
  </w:style>
  <w:style w:type="paragraph" w:customStyle="1" w:styleId="DNpDiscussionNote">
    <w:name w:val="DNpDiscussionNote"/>
    <w:basedOn w:val="Normal"/>
    <w:rsid w:val="00F44F2F"/>
    <w:pPr>
      <w:ind w:left="480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8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2516">
                              <w:marLeft w:val="975"/>
                              <w:marRight w:val="975"/>
                              <w:marTop w:val="375"/>
                              <w:marBottom w:val="0"/>
                              <w:divBdr>
                                <w:top w:val="none" w:sz="0" w:space="0" w:color="auto"/>
                                <w:left w:val="single" w:sz="6" w:space="0" w:color="D4D2D2"/>
                                <w:bottom w:val="single" w:sz="6" w:space="0" w:color="D4D2D2"/>
                                <w:right w:val="single" w:sz="6" w:space="0" w:color="D4D2D2"/>
                              </w:divBdr>
                              <w:divsChild>
                                <w:div w:id="166921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5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2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9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3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92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12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esaki\templates\Science\ScienceU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ScienceUG.dot</Template>
  <TotalTime>1</TotalTime>
  <Pages>4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Open University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Daniel.Berwick</dc:creator>
  <cp:keywords/>
  <dc:description/>
  <cp:lastModifiedBy>Suzanne.Simmons</cp:lastModifiedBy>
  <cp:revision>2</cp:revision>
  <dcterms:created xsi:type="dcterms:W3CDTF">2023-07-13T06:39:00Z</dcterms:created>
  <dcterms:modified xsi:type="dcterms:W3CDTF">2023-07-13T06:39:00Z</dcterms:modified>
</cp:coreProperties>
</file>